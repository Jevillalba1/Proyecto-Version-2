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2DEB" w:rsidRDefault="00372DEB" w:rsidP="00031E28">
      <w:pPr>
        <w:rPr>
          <w:b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b/>
          <w:sz w:val="24"/>
          <w:szCs w:val="24"/>
        </w:rPr>
        <w:t>DROGUERIA PPS</w:t>
      </w:r>
    </w:p>
    <w:p w:rsidR="00031E28" w:rsidRPr="00FE3DB3" w:rsidRDefault="00031E28" w:rsidP="006B4138">
      <w:pPr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b/>
          <w:sz w:val="24"/>
          <w:szCs w:val="24"/>
        </w:rPr>
        <w:t>ACEVEDO LOPEZ JUAN NICOLAS</w:t>
      </w: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b/>
          <w:sz w:val="24"/>
          <w:szCs w:val="24"/>
        </w:rPr>
        <w:t>CIFUENTES SEGURA JHON SEBASTIAN</w:t>
      </w: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b/>
          <w:sz w:val="24"/>
          <w:szCs w:val="24"/>
        </w:rPr>
        <w:t>FLOREZ OSTOS KEVIN STEVEN</w:t>
      </w: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b/>
          <w:sz w:val="24"/>
          <w:szCs w:val="24"/>
        </w:rPr>
        <w:t>VILLALBA DIMATE JULIAN ESTEBAN</w:t>
      </w: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b/>
          <w:sz w:val="24"/>
          <w:szCs w:val="24"/>
        </w:rPr>
        <w:t>Ernesto Alexander Cortes Farfán</w:t>
      </w: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b/>
          <w:sz w:val="24"/>
          <w:szCs w:val="24"/>
        </w:rPr>
        <w:t>SENA</w:t>
      </w: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b/>
          <w:sz w:val="24"/>
          <w:szCs w:val="24"/>
        </w:rPr>
        <w:t>CENTRO ELECTRICIDAD ELECTRONICA Y TELECOMUNICACIONES</w:t>
      </w: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b/>
          <w:sz w:val="24"/>
          <w:szCs w:val="24"/>
        </w:rPr>
        <w:t>ADSI</w:t>
      </w: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b/>
          <w:sz w:val="24"/>
          <w:szCs w:val="24"/>
        </w:rPr>
        <w:t>BOGOTA D.C.</w:t>
      </w:r>
    </w:p>
    <w:p w:rsidR="006E4B87" w:rsidRPr="00FE3DB3" w:rsidRDefault="00031E28" w:rsidP="006B4138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b/>
          <w:sz w:val="24"/>
          <w:szCs w:val="24"/>
        </w:rPr>
        <w:t>2016</w:t>
      </w:r>
    </w:p>
    <w:p w:rsidR="006E4B87" w:rsidRPr="00FE3DB3" w:rsidRDefault="006E4B87" w:rsidP="006B4138">
      <w:pPr>
        <w:rPr>
          <w:rFonts w:ascii="Arial" w:hAnsi="Arial" w:cs="Arial"/>
          <w:b/>
          <w:sz w:val="24"/>
          <w:szCs w:val="24"/>
        </w:rPr>
      </w:pPr>
    </w:p>
    <w:p w:rsidR="0025416E" w:rsidRPr="00FE3DB3" w:rsidRDefault="0025416E" w:rsidP="00946AEA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w:drawing>
          <wp:inline distT="0" distB="0" distL="0" distR="0" wp14:anchorId="6015E0AC" wp14:editId="42591DFF">
            <wp:extent cx="1016813" cy="1075055"/>
            <wp:effectExtent l="0" t="0" r="0" b="0"/>
            <wp:docPr id="2" name="Imagen 2" descr="C:\Users\jhon alex\Desktop\image se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on alex\Desktop\image sen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793" cy="108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16E" w:rsidRPr="00FE3DB3" w:rsidRDefault="0025416E" w:rsidP="00946AEA">
      <w:pPr>
        <w:jc w:val="center"/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TABLA DE CONTENIDO</w:t>
      </w:r>
    </w:p>
    <w:p w:rsidR="0025416E" w:rsidRPr="00FE3DB3" w:rsidRDefault="00FE3DB3" w:rsidP="00616A2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DEFINICION DEL</w:t>
      </w:r>
      <w:r w:rsidR="00616A22" w:rsidRPr="00FE3DB3">
        <w:rPr>
          <w:rFonts w:ascii="Arial" w:hAnsi="Arial" w:cs="Arial"/>
          <w:sz w:val="24"/>
          <w:szCs w:val="24"/>
        </w:rPr>
        <w:t>PROBLEMA……...……………………</w:t>
      </w:r>
      <w:r>
        <w:rPr>
          <w:rFonts w:ascii="Arial" w:hAnsi="Arial" w:cs="Arial"/>
          <w:sz w:val="24"/>
          <w:szCs w:val="24"/>
        </w:rPr>
        <w:t>.</w:t>
      </w:r>
      <w:r w:rsidR="00616A22" w:rsidRPr="00FE3DB3">
        <w:rPr>
          <w:rFonts w:ascii="Arial" w:hAnsi="Arial" w:cs="Arial"/>
          <w:sz w:val="24"/>
          <w:szCs w:val="24"/>
        </w:rPr>
        <w:t>…………………………..3</w:t>
      </w:r>
    </w:p>
    <w:p w:rsidR="0025416E" w:rsidRPr="00FE3DB3" w:rsidRDefault="00FE3DB3" w:rsidP="00616A2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JUSTIFICACION…………..…………………………………………</w:t>
      </w:r>
      <w:r w:rsidR="00616A22" w:rsidRPr="00FE3DB3">
        <w:rPr>
          <w:rFonts w:ascii="Arial" w:hAnsi="Arial" w:cs="Arial"/>
          <w:sz w:val="24"/>
          <w:szCs w:val="24"/>
        </w:rPr>
        <w:t>…3</w:t>
      </w:r>
    </w:p>
    <w:p w:rsidR="0025416E" w:rsidRPr="00FE3DB3" w:rsidRDefault="00616A22" w:rsidP="00616A2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OBJETIVOS GENERALES………………………………………………………….….3</w:t>
      </w:r>
    </w:p>
    <w:p w:rsidR="0025416E" w:rsidRPr="00FE3DB3" w:rsidRDefault="00616A22" w:rsidP="00616A2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OBJETIVOS ESPECIFICOS……………………</w:t>
      </w:r>
      <w:r w:rsidR="000C3161" w:rsidRPr="00FE3DB3">
        <w:rPr>
          <w:rFonts w:ascii="Arial" w:hAnsi="Arial" w:cs="Arial"/>
          <w:sz w:val="24"/>
          <w:szCs w:val="24"/>
        </w:rPr>
        <w:t>..……………………………………..4</w:t>
      </w:r>
    </w:p>
    <w:p w:rsidR="009636BA" w:rsidRPr="00FE3DB3" w:rsidRDefault="00FE3DB3" w:rsidP="00FE3DB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ALCANCES</w:t>
      </w:r>
      <w:r w:rsidR="00616A22" w:rsidRPr="00FE3DB3">
        <w:rPr>
          <w:rFonts w:ascii="Arial" w:hAnsi="Arial" w:cs="Arial"/>
          <w:sz w:val="24"/>
          <w:szCs w:val="24"/>
        </w:rPr>
        <w:t>Y LIMITACIONES...…………………………………...………</w:t>
      </w:r>
      <w:r w:rsidRPr="00FE3DB3">
        <w:rPr>
          <w:rFonts w:ascii="Arial" w:hAnsi="Arial" w:cs="Arial"/>
          <w:sz w:val="24"/>
          <w:szCs w:val="24"/>
        </w:rPr>
        <w:t>…</w:t>
      </w:r>
      <w:r w:rsidR="00616A22" w:rsidRPr="00FE3DB3">
        <w:rPr>
          <w:rFonts w:ascii="Arial" w:hAnsi="Arial" w:cs="Arial"/>
          <w:sz w:val="24"/>
          <w:szCs w:val="24"/>
        </w:rPr>
        <w:t>………...4</w:t>
      </w:r>
    </w:p>
    <w:p w:rsidR="00616A22" w:rsidRPr="00FE3DB3" w:rsidRDefault="00FE3DB3" w:rsidP="00616A2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 xml:space="preserve">METODOLOGIA………..…… </w:t>
      </w:r>
      <w:r w:rsidR="00616A22" w:rsidRPr="00FE3DB3">
        <w:rPr>
          <w:rFonts w:ascii="Arial" w:hAnsi="Arial" w:cs="Arial"/>
          <w:sz w:val="24"/>
          <w:szCs w:val="24"/>
        </w:rPr>
        <w:t>…………………………………………4</w:t>
      </w:r>
    </w:p>
    <w:p w:rsidR="00616A22" w:rsidRPr="00FE3DB3" w:rsidRDefault="00FE3DB3" w:rsidP="0043346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DESCRIPCION</w:t>
      </w:r>
      <w:r w:rsidR="008958C2">
        <w:rPr>
          <w:rFonts w:ascii="Arial" w:hAnsi="Arial" w:cs="Arial"/>
          <w:sz w:val="24"/>
          <w:szCs w:val="24"/>
        </w:rPr>
        <w:t xml:space="preserve"> </w:t>
      </w:r>
      <w:r w:rsidR="00616A22" w:rsidRPr="00FE3DB3">
        <w:rPr>
          <w:rFonts w:ascii="Arial" w:hAnsi="Arial" w:cs="Arial"/>
          <w:sz w:val="24"/>
          <w:szCs w:val="24"/>
        </w:rPr>
        <w:t>DE ACTIVIDADES……………………………………………</w:t>
      </w:r>
      <w:r>
        <w:rPr>
          <w:rFonts w:ascii="Arial" w:hAnsi="Arial" w:cs="Arial"/>
          <w:sz w:val="24"/>
          <w:szCs w:val="24"/>
        </w:rPr>
        <w:t>………</w:t>
      </w:r>
      <w:r w:rsidR="00616A22" w:rsidRPr="00FE3DB3">
        <w:rPr>
          <w:rFonts w:ascii="Arial" w:hAnsi="Arial" w:cs="Arial"/>
          <w:sz w:val="24"/>
          <w:szCs w:val="24"/>
        </w:rPr>
        <w:t>……...5</w:t>
      </w:r>
    </w:p>
    <w:p w:rsidR="00616A22" w:rsidRPr="00FE3DB3" w:rsidRDefault="00616A22" w:rsidP="00616A2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CRONOGRAMA………………………………………………………....</w:t>
      </w:r>
      <w:r w:rsidR="000C3161" w:rsidRPr="00FE3DB3">
        <w:rPr>
          <w:rFonts w:ascii="Arial" w:hAnsi="Arial" w:cs="Arial"/>
          <w:sz w:val="24"/>
          <w:szCs w:val="24"/>
        </w:rPr>
        <w:t>6</w:t>
      </w:r>
    </w:p>
    <w:p w:rsidR="00616A22" w:rsidRPr="00FE3DB3" w:rsidRDefault="00FE3DB3" w:rsidP="00616A2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PRESUPUESTO</w:t>
      </w:r>
      <w:r w:rsidR="00616A22" w:rsidRPr="00FE3DB3">
        <w:rPr>
          <w:rFonts w:ascii="Arial" w:hAnsi="Arial" w:cs="Arial"/>
          <w:sz w:val="24"/>
          <w:szCs w:val="24"/>
        </w:rPr>
        <w:t>Y GASTOS……………………………………………………</w:t>
      </w:r>
      <w:r>
        <w:rPr>
          <w:rFonts w:ascii="Arial" w:hAnsi="Arial" w:cs="Arial"/>
          <w:sz w:val="24"/>
          <w:szCs w:val="24"/>
        </w:rPr>
        <w:t>……</w:t>
      </w:r>
      <w:r w:rsidR="00616A22" w:rsidRPr="00FE3DB3">
        <w:rPr>
          <w:rFonts w:ascii="Arial" w:hAnsi="Arial" w:cs="Arial"/>
          <w:sz w:val="24"/>
          <w:szCs w:val="24"/>
        </w:rPr>
        <w:t>………6</w:t>
      </w:r>
    </w:p>
    <w:p w:rsidR="007A4B14" w:rsidRPr="00FE3DB3" w:rsidRDefault="007A4B14" w:rsidP="00616A2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BIBLIOGRAFI</w:t>
      </w:r>
      <w:r w:rsidR="00616A22" w:rsidRPr="00FE3DB3">
        <w:rPr>
          <w:rFonts w:ascii="Arial" w:hAnsi="Arial" w:cs="Arial"/>
          <w:sz w:val="24"/>
          <w:szCs w:val="24"/>
        </w:rPr>
        <w:t>A…………………………………………</w:t>
      </w:r>
      <w:r w:rsidR="00FE3DB3">
        <w:rPr>
          <w:rFonts w:ascii="Arial" w:hAnsi="Arial" w:cs="Arial"/>
          <w:sz w:val="24"/>
          <w:szCs w:val="24"/>
        </w:rPr>
        <w:t>…….</w:t>
      </w:r>
      <w:r w:rsidR="00616A22" w:rsidRPr="00FE3DB3">
        <w:rPr>
          <w:rFonts w:ascii="Arial" w:hAnsi="Arial" w:cs="Arial"/>
          <w:sz w:val="24"/>
          <w:szCs w:val="24"/>
        </w:rPr>
        <w:t>…………6</w:t>
      </w:r>
    </w:p>
    <w:p w:rsidR="007A4B14" w:rsidRPr="00FE3DB3" w:rsidRDefault="007A4B14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7A4B14" w:rsidRPr="00FE3DB3" w:rsidRDefault="007A4B14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5620DA" w:rsidRPr="00FE3DB3" w:rsidRDefault="005620DA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5620DA" w:rsidRPr="00FE3DB3" w:rsidRDefault="005620DA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5620DA" w:rsidRPr="00FE3DB3" w:rsidRDefault="005620DA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5620DA" w:rsidRPr="00FE3DB3" w:rsidRDefault="005620DA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5620DA" w:rsidRPr="00FE3DB3" w:rsidRDefault="005620DA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5620DA" w:rsidRDefault="005620DA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651AEB" w:rsidRDefault="00651AEB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651AEB" w:rsidRDefault="00651AEB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651AEB" w:rsidRPr="00FE3DB3" w:rsidRDefault="00651AEB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824E41" w:rsidRDefault="00824E41" w:rsidP="00824E41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5620DA" w:rsidRPr="004A1563" w:rsidRDefault="005620DA" w:rsidP="004A1563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b/>
          <w:sz w:val="24"/>
          <w:szCs w:val="24"/>
        </w:rPr>
      </w:pPr>
      <w:r w:rsidRPr="004A1563">
        <w:rPr>
          <w:rFonts w:ascii="Arial" w:hAnsi="Arial" w:cs="Arial"/>
          <w:b/>
          <w:sz w:val="24"/>
          <w:szCs w:val="24"/>
        </w:rPr>
        <w:lastRenderedPageBreak/>
        <w:t>Defin</w:t>
      </w:r>
      <w:r w:rsidR="00561E16" w:rsidRPr="004A1563">
        <w:rPr>
          <w:rFonts w:ascii="Arial" w:hAnsi="Arial" w:cs="Arial"/>
          <w:b/>
          <w:sz w:val="24"/>
          <w:szCs w:val="24"/>
        </w:rPr>
        <w:t xml:space="preserve">ición </w:t>
      </w:r>
      <w:r w:rsidRPr="004A1563">
        <w:rPr>
          <w:rFonts w:ascii="Arial" w:hAnsi="Arial" w:cs="Arial"/>
          <w:b/>
          <w:sz w:val="24"/>
          <w:szCs w:val="24"/>
        </w:rPr>
        <w:t>Problema</w:t>
      </w:r>
    </w:p>
    <w:p w:rsidR="00824E41" w:rsidRDefault="00824E41" w:rsidP="00824E41">
      <w:pPr>
        <w:jc w:val="both"/>
        <w:rPr>
          <w:rFonts w:ascii="Arial" w:hAnsi="Arial" w:cs="Arial"/>
          <w:sz w:val="24"/>
          <w:szCs w:val="24"/>
        </w:rPr>
      </w:pPr>
      <w:r w:rsidRPr="00824E41">
        <w:rPr>
          <w:rFonts w:ascii="Arial" w:hAnsi="Arial" w:cs="Arial"/>
          <w:sz w:val="24"/>
          <w:szCs w:val="24"/>
        </w:rPr>
        <w:t xml:space="preserve">Uno de los principales problemas de una droguería es la administración y organización e inventario de los medicamentos que se manejan en ella. Otro problema es que a diario nos encontramos con personas que desconocen el uso de cada uno de estos medicamentos y que deben de hacer o tomar al momento de estar enfermos. </w:t>
      </w:r>
    </w:p>
    <w:p w:rsidR="00F33EC3" w:rsidRPr="00824E41" w:rsidRDefault="00F33EC3" w:rsidP="00824E41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b/>
          <w:sz w:val="24"/>
          <w:szCs w:val="24"/>
        </w:rPr>
      </w:pPr>
      <w:r w:rsidRPr="00824E41">
        <w:rPr>
          <w:rFonts w:ascii="Arial" w:hAnsi="Arial" w:cs="Arial"/>
          <w:b/>
          <w:sz w:val="24"/>
          <w:szCs w:val="24"/>
        </w:rPr>
        <w:t>Justificación</w:t>
      </w:r>
    </w:p>
    <w:p w:rsidR="00824E41" w:rsidRDefault="00824E41" w:rsidP="00824E41">
      <w:pPr>
        <w:jc w:val="both"/>
        <w:rPr>
          <w:rFonts w:ascii="Arial" w:hAnsi="Arial" w:cs="Arial"/>
          <w:sz w:val="24"/>
          <w:szCs w:val="24"/>
        </w:rPr>
      </w:pPr>
      <w:r w:rsidRPr="00824E41">
        <w:rPr>
          <w:rFonts w:ascii="Arial" w:hAnsi="Arial" w:cs="Arial"/>
          <w:sz w:val="24"/>
          <w:szCs w:val="24"/>
        </w:rPr>
        <w:t>Los usuarios podrán ingresar fácilmente y realizar una investigación sobre los medicamentos que estén tomando, en caso de estar enfermo y no tener conocimiento, tendrán la opción de poder buscar la enfermedad que tienen en el momento.</w:t>
      </w:r>
    </w:p>
    <w:p w:rsidR="00762437" w:rsidRPr="00824E41" w:rsidRDefault="00524736" w:rsidP="00824E41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824E41">
        <w:rPr>
          <w:rFonts w:ascii="Arial" w:hAnsi="Arial" w:cs="Arial"/>
          <w:b/>
          <w:sz w:val="24"/>
          <w:szCs w:val="24"/>
        </w:rPr>
        <w:t>Objetivo</w:t>
      </w:r>
      <w:r w:rsidRPr="00824E41">
        <w:rPr>
          <w:rFonts w:ascii="Arial" w:hAnsi="Arial" w:cs="Arial"/>
          <w:sz w:val="24"/>
          <w:szCs w:val="24"/>
        </w:rPr>
        <w:t xml:space="preserve"> </w:t>
      </w:r>
      <w:r w:rsidR="00762437" w:rsidRPr="00824E41">
        <w:rPr>
          <w:rFonts w:ascii="Arial" w:hAnsi="Arial" w:cs="Arial"/>
          <w:b/>
          <w:sz w:val="24"/>
          <w:szCs w:val="24"/>
        </w:rPr>
        <w:t>General</w:t>
      </w:r>
    </w:p>
    <w:p w:rsidR="00EF55C5" w:rsidRPr="00FE3DB3" w:rsidRDefault="00D46981" w:rsidP="00561E16">
      <w:pPr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A</w:t>
      </w:r>
      <w:r w:rsidR="00561E16" w:rsidRPr="00FE3DB3">
        <w:rPr>
          <w:rFonts w:ascii="Arial" w:hAnsi="Arial" w:cs="Arial"/>
          <w:sz w:val="24"/>
          <w:szCs w:val="24"/>
        </w:rPr>
        <w:t>nalizar y desarroll</w:t>
      </w:r>
      <w:r w:rsidR="00EF55C5" w:rsidRPr="00FE3DB3">
        <w:rPr>
          <w:rFonts w:ascii="Arial" w:hAnsi="Arial" w:cs="Arial"/>
          <w:sz w:val="24"/>
          <w:szCs w:val="24"/>
        </w:rPr>
        <w:t xml:space="preserve">ar un sitio web  que permita realizar búsquedas </w:t>
      </w:r>
      <w:r w:rsidR="007C29B1" w:rsidRPr="00FE3DB3">
        <w:rPr>
          <w:rFonts w:ascii="Arial" w:hAnsi="Arial" w:cs="Arial"/>
          <w:sz w:val="24"/>
          <w:szCs w:val="24"/>
        </w:rPr>
        <w:t xml:space="preserve">y mostrar </w:t>
      </w:r>
      <w:r w:rsidR="00EF55C5" w:rsidRPr="00FE3DB3">
        <w:rPr>
          <w:rFonts w:ascii="Arial" w:hAnsi="Arial" w:cs="Arial"/>
          <w:sz w:val="24"/>
          <w:szCs w:val="24"/>
        </w:rPr>
        <w:t xml:space="preserve"> información sobre diferentes medicamentos</w:t>
      </w:r>
      <w:r w:rsidR="00561E16" w:rsidRPr="00FE3DB3">
        <w:rPr>
          <w:rFonts w:ascii="Arial" w:hAnsi="Arial" w:cs="Arial"/>
          <w:sz w:val="24"/>
          <w:szCs w:val="24"/>
        </w:rPr>
        <w:t xml:space="preserve"> de una droguería, el sitio web  permitirá llevar un inventario</w:t>
      </w:r>
      <w:r w:rsidR="00F65520" w:rsidRPr="00FE3DB3">
        <w:rPr>
          <w:rFonts w:ascii="Arial" w:hAnsi="Arial" w:cs="Arial"/>
          <w:sz w:val="24"/>
          <w:szCs w:val="24"/>
        </w:rPr>
        <w:t xml:space="preserve"> </w:t>
      </w:r>
      <w:r w:rsidR="00AC4BA9">
        <w:rPr>
          <w:rFonts w:ascii="Arial" w:hAnsi="Arial" w:cs="Arial"/>
          <w:sz w:val="24"/>
          <w:szCs w:val="24"/>
        </w:rPr>
        <w:t>de los productos que se manejan</w:t>
      </w:r>
      <w:r w:rsidR="00E95D18">
        <w:rPr>
          <w:rFonts w:ascii="Arial" w:hAnsi="Arial" w:cs="Arial"/>
          <w:sz w:val="24"/>
          <w:szCs w:val="24"/>
        </w:rPr>
        <w:t xml:space="preserve"> en esta</w:t>
      </w:r>
      <w:r w:rsidR="00AC4BA9">
        <w:rPr>
          <w:rFonts w:ascii="Arial" w:hAnsi="Arial" w:cs="Arial"/>
          <w:sz w:val="24"/>
          <w:szCs w:val="24"/>
        </w:rPr>
        <w:t>.</w:t>
      </w:r>
    </w:p>
    <w:p w:rsidR="00B36088" w:rsidRPr="00B36088" w:rsidRDefault="00524736" w:rsidP="00B36088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4A1563">
        <w:rPr>
          <w:rFonts w:ascii="Arial" w:hAnsi="Arial" w:cs="Arial"/>
          <w:b/>
          <w:sz w:val="24"/>
          <w:szCs w:val="24"/>
        </w:rPr>
        <w:t xml:space="preserve">Objetivo Especifico </w:t>
      </w:r>
      <w:r w:rsidR="00561E16" w:rsidRPr="004A1563">
        <w:rPr>
          <w:rFonts w:ascii="Arial" w:hAnsi="Arial" w:cs="Arial"/>
          <w:b/>
          <w:sz w:val="24"/>
          <w:szCs w:val="24"/>
        </w:rPr>
        <w:t xml:space="preserve"> </w:t>
      </w:r>
    </w:p>
    <w:p w:rsidR="00B36088" w:rsidRPr="00B36088" w:rsidRDefault="00B36088" w:rsidP="00B36088">
      <w:pPr>
        <w:pStyle w:val="Prrafodelista"/>
        <w:rPr>
          <w:rFonts w:ascii="Arial" w:hAnsi="Arial" w:cs="Arial"/>
          <w:sz w:val="24"/>
          <w:szCs w:val="24"/>
        </w:rPr>
      </w:pPr>
    </w:p>
    <w:p w:rsidR="00524736" w:rsidRPr="00FE3DB3" w:rsidRDefault="00B46DCB" w:rsidP="00524736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 xml:space="preserve">Analizar los medicamentos para darlos a conocer a las personas. </w:t>
      </w:r>
    </w:p>
    <w:p w:rsidR="00524736" w:rsidRPr="00FE3DB3" w:rsidRDefault="0045146E" w:rsidP="00524736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El diseño de la página va a ser muy dinámico y fácil de manipular para los usuarios.</w:t>
      </w:r>
    </w:p>
    <w:p w:rsidR="00871B52" w:rsidRPr="00FE3DB3" w:rsidRDefault="0045146E" w:rsidP="00524736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 xml:space="preserve">Implementar un lenguaje de programación apropiado y que el código sea fácil de reconocer para un buen desarrollo de la </w:t>
      </w:r>
      <w:r w:rsidR="00543E5E" w:rsidRPr="00FE3DB3">
        <w:rPr>
          <w:rFonts w:ascii="Arial" w:hAnsi="Arial" w:cs="Arial"/>
          <w:sz w:val="24"/>
          <w:szCs w:val="24"/>
        </w:rPr>
        <w:t>página</w:t>
      </w:r>
      <w:r w:rsidRPr="00FE3DB3">
        <w:rPr>
          <w:rFonts w:ascii="Arial" w:hAnsi="Arial" w:cs="Arial"/>
          <w:sz w:val="24"/>
          <w:szCs w:val="24"/>
        </w:rPr>
        <w:t>.</w:t>
      </w:r>
    </w:p>
    <w:p w:rsidR="00B46DCB" w:rsidRPr="00FE3DB3" w:rsidRDefault="00543E5E" w:rsidP="00524736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 xml:space="preserve">Realizar </w:t>
      </w:r>
      <w:r w:rsidR="00725DF5" w:rsidRPr="00FE3DB3">
        <w:rPr>
          <w:rFonts w:ascii="Arial" w:hAnsi="Arial" w:cs="Arial"/>
          <w:sz w:val="24"/>
          <w:szCs w:val="24"/>
        </w:rPr>
        <w:t xml:space="preserve">pruebas </w:t>
      </w:r>
      <w:r w:rsidRPr="00FE3DB3">
        <w:rPr>
          <w:rFonts w:ascii="Arial" w:hAnsi="Arial" w:cs="Arial"/>
          <w:sz w:val="24"/>
          <w:szCs w:val="24"/>
        </w:rPr>
        <w:t>para ver el desarrollo de la página y así poder hallar los errores que se presentan y corregirlos a tiempo.</w:t>
      </w:r>
    </w:p>
    <w:p w:rsidR="00A70619" w:rsidRPr="00FE3DB3" w:rsidRDefault="00866888" w:rsidP="00524736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 xml:space="preserve">Colocar </w:t>
      </w:r>
      <w:r w:rsidR="00A70619" w:rsidRPr="00FE3DB3">
        <w:rPr>
          <w:rFonts w:ascii="Arial" w:hAnsi="Arial" w:cs="Arial"/>
          <w:sz w:val="24"/>
          <w:szCs w:val="24"/>
        </w:rPr>
        <w:t xml:space="preserve"> la página web a funcionamiento para verificar que haya un correcto desarrollo de esta.</w:t>
      </w:r>
    </w:p>
    <w:p w:rsidR="00A70619" w:rsidRPr="00FE3DB3" w:rsidRDefault="005421F2" w:rsidP="00524736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Realizar un mantenimiento de la página después de haber implementado su uso para poder actualizar, arreglar o desarrollar nuevas herramientas para mejorar su funcionamiento.</w:t>
      </w:r>
    </w:p>
    <w:p w:rsidR="00543E5E" w:rsidRPr="00FE3DB3" w:rsidRDefault="00543E5E" w:rsidP="00A70619">
      <w:pPr>
        <w:rPr>
          <w:rFonts w:ascii="Arial" w:hAnsi="Arial" w:cs="Arial"/>
          <w:sz w:val="24"/>
          <w:szCs w:val="24"/>
        </w:rPr>
      </w:pPr>
    </w:p>
    <w:p w:rsidR="00524736" w:rsidRPr="004A1563" w:rsidRDefault="00524736" w:rsidP="004A1563">
      <w:pPr>
        <w:pStyle w:val="Prrafodelista"/>
        <w:numPr>
          <w:ilvl w:val="0"/>
          <w:numId w:val="14"/>
        </w:numPr>
        <w:rPr>
          <w:rFonts w:ascii="Arial" w:hAnsi="Arial" w:cs="Arial"/>
          <w:b/>
          <w:sz w:val="24"/>
          <w:szCs w:val="24"/>
        </w:rPr>
      </w:pPr>
      <w:r w:rsidRPr="004A1563">
        <w:rPr>
          <w:rFonts w:ascii="Arial" w:hAnsi="Arial" w:cs="Arial"/>
          <w:b/>
          <w:sz w:val="24"/>
          <w:szCs w:val="24"/>
        </w:rPr>
        <w:t>Alcance y Limitaciones</w:t>
      </w:r>
      <w:r w:rsidR="00D344D3" w:rsidRPr="004A1563">
        <w:rPr>
          <w:rFonts w:ascii="Arial" w:hAnsi="Arial" w:cs="Arial"/>
          <w:b/>
          <w:sz w:val="24"/>
          <w:szCs w:val="24"/>
        </w:rPr>
        <w:t xml:space="preserve"> </w:t>
      </w:r>
    </w:p>
    <w:p w:rsidR="00524736" w:rsidRPr="00FE3DB3" w:rsidRDefault="00651AEB" w:rsidP="00561E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Implementar nuestro sitio web, para que diferentes usuarios </w:t>
      </w:r>
      <w:r w:rsidR="002A52B9">
        <w:rPr>
          <w:rFonts w:ascii="Arial" w:hAnsi="Arial" w:cs="Arial"/>
          <w:sz w:val="24"/>
          <w:szCs w:val="24"/>
        </w:rPr>
        <w:t>conozcan y puedan encontrar la información que necesitan para solucionar sus inquietudes</w:t>
      </w:r>
      <w:r w:rsidR="00B36088">
        <w:rPr>
          <w:rFonts w:ascii="Arial" w:hAnsi="Arial" w:cs="Arial"/>
          <w:sz w:val="24"/>
          <w:szCs w:val="24"/>
        </w:rPr>
        <w:t>, con el fin de mejorar la salud en Colombia con el buen manejo de información.</w:t>
      </w:r>
    </w:p>
    <w:p w:rsidR="00524736" w:rsidRDefault="00FE6821" w:rsidP="00561E1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56704" behindDoc="0" locked="0" layoutInCell="1" allowOverlap="1" wp14:anchorId="368BE9E6" wp14:editId="3098F2F3">
            <wp:simplePos x="0" y="0"/>
            <wp:positionH relativeFrom="column">
              <wp:posOffset>-106680</wp:posOffset>
            </wp:positionH>
            <wp:positionV relativeFrom="paragraph">
              <wp:posOffset>329565</wp:posOffset>
            </wp:positionV>
            <wp:extent cx="5105400" cy="44767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" r="2274" b="7155"/>
                    <a:stretch/>
                  </pic:blipFill>
                  <pic:spPr bwMode="auto">
                    <a:xfrm>
                      <a:off x="0" y="0"/>
                      <a:ext cx="5105400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Resultados de recolección de información</w:t>
      </w: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58752" behindDoc="0" locked="0" layoutInCell="1" allowOverlap="1" wp14:anchorId="1A4D6CDE" wp14:editId="27565193">
            <wp:simplePos x="0" y="0"/>
            <wp:positionH relativeFrom="column">
              <wp:posOffset>-5276850</wp:posOffset>
            </wp:positionH>
            <wp:positionV relativeFrom="paragraph">
              <wp:posOffset>154940</wp:posOffset>
            </wp:positionV>
            <wp:extent cx="5172075" cy="42672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" t="1356" r="1928" b="2483"/>
                    <a:stretch/>
                  </pic:blipFill>
                  <pic:spPr bwMode="auto">
                    <a:xfrm>
                      <a:off x="0" y="0"/>
                      <a:ext cx="5172075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16753C" w:rsidP="00561E1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0800" behindDoc="0" locked="0" layoutInCell="1" allowOverlap="1" wp14:anchorId="3AAE267E" wp14:editId="4607760E">
            <wp:simplePos x="0" y="0"/>
            <wp:positionH relativeFrom="column">
              <wp:posOffset>112395</wp:posOffset>
            </wp:positionH>
            <wp:positionV relativeFrom="paragraph">
              <wp:posOffset>-356235</wp:posOffset>
            </wp:positionV>
            <wp:extent cx="4733925" cy="48577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5" b="3480"/>
                    <a:stretch/>
                  </pic:blipFill>
                  <pic:spPr bwMode="auto">
                    <a:xfrm>
                      <a:off x="0" y="0"/>
                      <a:ext cx="4733925" cy="485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6821">
        <w:rPr>
          <w:noProof/>
          <w:lang w:val="es-CO" w:eastAsia="es-CO"/>
        </w:rPr>
        <w:drawing>
          <wp:anchor distT="0" distB="0" distL="114300" distR="114300" simplePos="0" relativeHeight="251671040" behindDoc="0" locked="0" layoutInCell="1" allowOverlap="1" wp14:anchorId="174AB0B9" wp14:editId="276A78EF">
            <wp:simplePos x="0" y="0"/>
            <wp:positionH relativeFrom="column">
              <wp:posOffset>235585</wp:posOffset>
            </wp:positionH>
            <wp:positionV relativeFrom="paragraph">
              <wp:posOffset>4692015</wp:posOffset>
            </wp:positionV>
            <wp:extent cx="4772025" cy="424815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6821" w:rsidRPr="00FE3DB3" w:rsidRDefault="00FE6821" w:rsidP="00561E1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4896" behindDoc="0" locked="0" layoutInCell="1" allowOverlap="1" wp14:anchorId="0075C5CA" wp14:editId="413193D3">
            <wp:simplePos x="0" y="0"/>
            <wp:positionH relativeFrom="column">
              <wp:posOffset>74295</wp:posOffset>
            </wp:positionH>
            <wp:positionV relativeFrom="paragraph">
              <wp:posOffset>4901565</wp:posOffset>
            </wp:positionV>
            <wp:extent cx="4962525" cy="427672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O" w:eastAsia="es-CO"/>
        </w:rPr>
        <w:drawing>
          <wp:anchor distT="0" distB="0" distL="114300" distR="114300" simplePos="0" relativeHeight="251674112" behindDoc="0" locked="0" layoutInCell="1" allowOverlap="1" wp14:anchorId="1D53D725" wp14:editId="34717A83">
            <wp:simplePos x="0" y="0"/>
            <wp:positionH relativeFrom="column">
              <wp:posOffset>-1905</wp:posOffset>
            </wp:positionH>
            <wp:positionV relativeFrom="paragraph">
              <wp:posOffset>-260985</wp:posOffset>
            </wp:positionV>
            <wp:extent cx="5114925" cy="51625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1E16" w:rsidRPr="00FE3DB3" w:rsidRDefault="00561E16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762437" w:rsidRPr="00762437" w:rsidRDefault="00762437" w:rsidP="007A4B14">
      <w:pPr>
        <w:jc w:val="both"/>
        <w:rPr>
          <w:rFonts w:ascii="Arial" w:hAnsi="Arial" w:cs="Arial"/>
        </w:rPr>
      </w:pPr>
    </w:p>
    <w:p w:rsidR="00F33EC3" w:rsidRDefault="00F33EC3" w:rsidP="007A4B14">
      <w:pPr>
        <w:jc w:val="both"/>
        <w:rPr>
          <w:rFonts w:ascii="Arial" w:hAnsi="Arial" w:cs="Arial"/>
        </w:rPr>
      </w:pPr>
    </w:p>
    <w:p w:rsidR="00F33EC3" w:rsidRPr="00F33EC3" w:rsidRDefault="00F33EC3" w:rsidP="007A4B14">
      <w:pPr>
        <w:jc w:val="both"/>
        <w:rPr>
          <w:rFonts w:ascii="Arial" w:hAnsi="Arial" w:cs="Arial"/>
        </w:rPr>
      </w:pPr>
    </w:p>
    <w:p w:rsidR="007A4B14" w:rsidRDefault="007A4B14" w:rsidP="007A4B14">
      <w:pPr>
        <w:jc w:val="both"/>
        <w:rPr>
          <w:rFonts w:ascii="Times New Roman" w:hAnsi="Times New Roman" w:cs="Times New Roman"/>
          <w:b/>
        </w:rPr>
      </w:pPr>
    </w:p>
    <w:p w:rsidR="007A4B14" w:rsidRDefault="007A4B14" w:rsidP="007A4B14">
      <w:pPr>
        <w:jc w:val="both"/>
        <w:rPr>
          <w:rFonts w:ascii="Times New Roman" w:hAnsi="Times New Roman" w:cs="Times New Roman"/>
          <w:b/>
        </w:rPr>
      </w:pPr>
    </w:p>
    <w:p w:rsidR="007A4B14" w:rsidRDefault="007A4B14" w:rsidP="007A4B14">
      <w:pPr>
        <w:jc w:val="both"/>
        <w:rPr>
          <w:rFonts w:ascii="Times New Roman" w:hAnsi="Times New Roman" w:cs="Times New Roman"/>
          <w:b/>
        </w:rPr>
      </w:pPr>
    </w:p>
    <w:p w:rsidR="007A4B14" w:rsidRDefault="007A4B14" w:rsidP="007A4B14">
      <w:pPr>
        <w:jc w:val="both"/>
        <w:rPr>
          <w:rFonts w:ascii="Times New Roman" w:hAnsi="Times New Roman" w:cs="Times New Roman"/>
          <w:b/>
        </w:rPr>
      </w:pPr>
    </w:p>
    <w:p w:rsidR="007A4B14" w:rsidRDefault="007A4B14" w:rsidP="007A4B14">
      <w:pPr>
        <w:jc w:val="both"/>
        <w:rPr>
          <w:rFonts w:ascii="Times New Roman" w:hAnsi="Times New Roman" w:cs="Times New Roman"/>
          <w:b/>
        </w:rPr>
      </w:pPr>
    </w:p>
    <w:p w:rsidR="005620DA" w:rsidRDefault="005620DA" w:rsidP="007A4B14">
      <w:pPr>
        <w:jc w:val="both"/>
        <w:rPr>
          <w:rFonts w:ascii="Times New Roman" w:hAnsi="Times New Roman" w:cs="Times New Roman"/>
          <w:b/>
        </w:rPr>
      </w:pPr>
    </w:p>
    <w:p w:rsidR="00024C14" w:rsidRDefault="008958C2" w:rsidP="007A4B14">
      <w:pPr>
        <w:jc w:val="both"/>
        <w:rPr>
          <w:rFonts w:ascii="Times New Roman" w:hAnsi="Times New Roman" w:cs="Times New Roman"/>
          <w:b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29E5530F" wp14:editId="5DB02EFA">
            <wp:extent cx="5162550" cy="28765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-3810</wp:posOffset>
            </wp:positionV>
            <wp:extent cx="5153025" cy="485775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4C14" w:rsidRDefault="00024C14" w:rsidP="00024C14">
      <w:pPr>
        <w:rPr>
          <w:rFonts w:ascii="Times New Roman" w:hAnsi="Times New Roman" w:cs="Times New Roman"/>
        </w:rPr>
      </w:pPr>
    </w:p>
    <w:p w:rsidR="008958C2" w:rsidRDefault="008958C2" w:rsidP="00024C14">
      <w:pPr>
        <w:jc w:val="center"/>
        <w:rPr>
          <w:rFonts w:ascii="Times New Roman" w:hAnsi="Times New Roman" w:cs="Times New Roman"/>
        </w:rPr>
      </w:pPr>
    </w:p>
    <w:p w:rsidR="00824E41" w:rsidRDefault="00824E41" w:rsidP="007860D4">
      <w:pPr>
        <w:rPr>
          <w:rFonts w:cstheme="minorHAnsi"/>
          <w:b/>
          <w:sz w:val="28"/>
          <w:szCs w:val="24"/>
        </w:rPr>
      </w:pPr>
    </w:p>
    <w:p w:rsidR="00024C14" w:rsidRPr="007860D4" w:rsidRDefault="00CD304E" w:rsidP="007860D4">
      <w:pPr>
        <w:rPr>
          <w:rFonts w:cstheme="minorHAnsi"/>
          <w:b/>
          <w:sz w:val="28"/>
          <w:szCs w:val="24"/>
        </w:rPr>
      </w:pPr>
      <w:r w:rsidRPr="007860D4">
        <w:rPr>
          <w:rFonts w:cstheme="minorHAnsi"/>
          <w:b/>
          <w:sz w:val="28"/>
          <w:szCs w:val="24"/>
        </w:rPr>
        <w:lastRenderedPageBreak/>
        <w:t>M</w:t>
      </w:r>
      <w:r w:rsidR="007860D4" w:rsidRPr="007860D4">
        <w:rPr>
          <w:rFonts w:cstheme="minorHAnsi"/>
          <w:b/>
          <w:sz w:val="28"/>
          <w:szCs w:val="24"/>
        </w:rPr>
        <w:t xml:space="preserve">apa de procesos droguería </w:t>
      </w:r>
      <w:r w:rsidRPr="007860D4">
        <w:rPr>
          <w:rFonts w:cstheme="minorHAnsi"/>
          <w:b/>
          <w:sz w:val="28"/>
          <w:szCs w:val="24"/>
        </w:rPr>
        <w:t>PPs</w:t>
      </w:r>
    </w:p>
    <w:p w:rsidR="00CD304E" w:rsidRDefault="00CD304E" w:rsidP="00CD304E"/>
    <w:p w:rsidR="00CD304E" w:rsidRDefault="00CD304E" w:rsidP="00CD304E"/>
    <w:p w:rsidR="00CD304E" w:rsidRDefault="00CD304E" w:rsidP="00CD304E"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43F32BA" wp14:editId="378A0DD2">
                <wp:simplePos x="0" y="0"/>
                <wp:positionH relativeFrom="column">
                  <wp:posOffset>5003865</wp:posOffset>
                </wp:positionH>
                <wp:positionV relativeFrom="paragraph">
                  <wp:posOffset>5616030</wp:posOffset>
                </wp:positionV>
                <wp:extent cx="979200" cy="0"/>
                <wp:effectExtent l="0" t="0" r="11430" b="19050"/>
                <wp:wrapNone/>
                <wp:docPr id="156" name="15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9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C58A0E" id="156 Conector recto" o:spid="_x0000_s1026" style="position:absolute;flip:x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4pt,442.2pt" to="471.1pt,4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" strokecolor="#4579b8 [3044]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640FBB1" wp14:editId="46049D4D">
                <wp:simplePos x="0" y="0"/>
                <wp:positionH relativeFrom="column">
                  <wp:posOffset>5982925</wp:posOffset>
                </wp:positionH>
                <wp:positionV relativeFrom="paragraph">
                  <wp:posOffset>209005</wp:posOffset>
                </wp:positionV>
                <wp:extent cx="0" cy="5407200"/>
                <wp:effectExtent l="0" t="0" r="19050" b="22225"/>
                <wp:wrapNone/>
                <wp:docPr id="155" name="15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0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37BD10" id="155 Conector recto" o:spid="_x0000_s1026" style="position:absolute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1.1pt,16.45pt" to="471.1pt,4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" strokecolor="#4579b8 [3044]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A13714F" wp14:editId="16EEB17A">
                <wp:simplePos x="0" y="0"/>
                <wp:positionH relativeFrom="column">
                  <wp:posOffset>5680665</wp:posOffset>
                </wp:positionH>
                <wp:positionV relativeFrom="paragraph">
                  <wp:posOffset>209005</wp:posOffset>
                </wp:positionV>
                <wp:extent cx="302400" cy="0"/>
                <wp:effectExtent l="0" t="0" r="21590" b="19050"/>
                <wp:wrapNone/>
                <wp:docPr id="154" name="15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07B10C" id="154 Conector recto" o:spid="_x0000_s1026" style="position:absolute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7.3pt,16.45pt" to="471.1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" strokecolor="#4579b8 [3044]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E1B5DA0" wp14:editId="5AE3A7D4">
                <wp:simplePos x="0" y="0"/>
                <wp:positionH relativeFrom="column">
                  <wp:posOffset>2649855</wp:posOffset>
                </wp:positionH>
                <wp:positionV relativeFrom="paragraph">
                  <wp:posOffset>4609465</wp:posOffset>
                </wp:positionV>
                <wp:extent cx="150495" cy="280670"/>
                <wp:effectExtent l="19050" t="19050" r="20955" b="43180"/>
                <wp:wrapNone/>
                <wp:docPr id="153" name="153 Flecha arriba y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" cy="28067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F023AB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153 Flecha arriba y abajo" o:spid="_x0000_s1026" type="#_x0000_t70" style="position:absolute;margin-left:208.65pt;margin-top:362.95pt;width:11.85pt;height:22.1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" adj=",5791" fillcolor="#4f81bd [3204]" strokecolor="#243f60 [1604]" strokeweight="2pt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AAA4EA6" wp14:editId="22981FF5">
                <wp:simplePos x="0" y="0"/>
                <wp:positionH relativeFrom="column">
                  <wp:posOffset>-504135</wp:posOffset>
                </wp:positionH>
                <wp:positionV relativeFrom="paragraph">
                  <wp:posOffset>5522050</wp:posOffset>
                </wp:positionV>
                <wp:extent cx="1022400" cy="0"/>
                <wp:effectExtent l="0" t="0" r="25400" b="19050"/>
                <wp:wrapNone/>
                <wp:docPr id="152" name="15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D4CE2B" id="152 Conector recto" o:spid="_x0000_s1026" style="position:absolute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.7pt,434.8pt" to="40.8pt,4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" strokecolor="#4579b8 [3044]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10EB1D3" wp14:editId="6BC8D1DA">
                <wp:simplePos x="0" y="0"/>
                <wp:positionH relativeFrom="column">
                  <wp:posOffset>-504135</wp:posOffset>
                </wp:positionH>
                <wp:positionV relativeFrom="paragraph">
                  <wp:posOffset>209005</wp:posOffset>
                </wp:positionV>
                <wp:extent cx="0" cy="5313600"/>
                <wp:effectExtent l="0" t="0" r="19050" b="20955"/>
                <wp:wrapNone/>
                <wp:docPr id="151" name="15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3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DB2CD7" id="151 Conector recto" o:spid="_x0000_s1026" style="position:absolute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.7pt,16.45pt" to="-39.7pt,4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" strokecolor="#4579b8 [3044]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2278F1C" wp14:editId="12A9E2D7">
                <wp:simplePos x="0" y="0"/>
                <wp:positionH relativeFrom="column">
                  <wp:posOffset>-504135</wp:posOffset>
                </wp:positionH>
                <wp:positionV relativeFrom="paragraph">
                  <wp:posOffset>209005</wp:posOffset>
                </wp:positionV>
                <wp:extent cx="431800" cy="0"/>
                <wp:effectExtent l="0" t="0" r="25400" b="19050"/>
                <wp:wrapNone/>
                <wp:docPr id="149" name="14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1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D56CC4" id="149 Conector recto" o:spid="_x0000_s1026" style="position:absolute;flip:x;z-index:25167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9.7pt,16.45pt" to="-5.7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" strokecolor="#4579b8 [3044]"/>
            </w:pict>
          </mc:Fallback>
        </mc:AlternateContent>
      </w:r>
      <w:r w:rsidRPr="005B3620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A701864" wp14:editId="59647657">
                <wp:simplePos x="0" y="0"/>
                <wp:positionH relativeFrom="column">
                  <wp:posOffset>518160</wp:posOffset>
                </wp:positionH>
                <wp:positionV relativeFrom="paragraph">
                  <wp:posOffset>5104765</wp:posOffset>
                </wp:positionV>
                <wp:extent cx="0" cy="878205"/>
                <wp:effectExtent l="0" t="0" r="19050" b="17145"/>
                <wp:wrapNone/>
                <wp:docPr id="143" name="143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82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AF043C" id="143 Conector recto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8pt,401.95pt" to="40.8pt,4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" strokecolor="#4579b8 [3044]"/>
            </w:pict>
          </mc:Fallback>
        </mc:AlternateContent>
      </w:r>
      <w:r w:rsidRPr="005B3620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E1CC26A" wp14:editId="305B6268">
                <wp:simplePos x="0" y="0"/>
                <wp:positionH relativeFrom="column">
                  <wp:posOffset>5003800</wp:posOffset>
                </wp:positionH>
                <wp:positionV relativeFrom="paragraph">
                  <wp:posOffset>5147945</wp:posOffset>
                </wp:positionV>
                <wp:extent cx="0" cy="835025"/>
                <wp:effectExtent l="0" t="0" r="19050" b="22225"/>
                <wp:wrapNone/>
                <wp:docPr id="145" name="14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35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91FB5" id="145 Conector recto" o:spid="_x0000_s1026" style="position:absolute;flip:y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4pt,405.35pt" to="394pt,4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" strokecolor="#4579b8 [3044]"/>
            </w:pict>
          </mc:Fallback>
        </mc:AlternateContent>
      </w:r>
      <w:r w:rsidRPr="005B3620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CDAFA09" wp14:editId="37B70556">
                <wp:simplePos x="0" y="0"/>
                <wp:positionH relativeFrom="column">
                  <wp:posOffset>516255</wp:posOffset>
                </wp:positionH>
                <wp:positionV relativeFrom="paragraph">
                  <wp:posOffset>5983185</wp:posOffset>
                </wp:positionV>
                <wp:extent cx="4485005" cy="0"/>
                <wp:effectExtent l="0" t="0" r="10795" b="19050"/>
                <wp:wrapNone/>
                <wp:docPr id="144" name="14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850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0205B3" id="144 Conector recto" o:spid="_x0000_s1026" style="position:absolute;flip:y;z-index:25166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65pt,471.1pt" to="393.8pt,4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" strokecolor="#4579b8 [3044]"/>
            </w:pict>
          </mc:Fallback>
        </mc:AlternateContent>
      </w:r>
      <w:r w:rsidRPr="005B3620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3547476" wp14:editId="5A047987">
                <wp:simplePos x="0" y="0"/>
                <wp:positionH relativeFrom="column">
                  <wp:posOffset>856665</wp:posOffset>
                </wp:positionH>
                <wp:positionV relativeFrom="paragraph">
                  <wp:posOffset>5421806</wp:posOffset>
                </wp:positionV>
                <wp:extent cx="3786675" cy="439200"/>
                <wp:effectExtent l="0" t="0" r="23495" b="18415"/>
                <wp:wrapNone/>
                <wp:docPr id="142" name="14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6675" cy="439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Gestión de evaluación, control y seguimiento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547476" id="142 Rectángulo redondeado" o:spid="_x0000_s1026" style="position:absolute;margin-left:67.45pt;margin-top:426.9pt;width:298.15pt;height:34.6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Gestión de evaluación, control y seguimiento</w:t>
                      </w:r>
                    </w:p>
                  </w:txbxContent>
                </v:textbox>
              </v:roundrect>
            </w:pict>
          </mc:Fallback>
        </mc:AlternateContent>
      </w:r>
      <w:r w:rsidRPr="005B3620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8B725C1" wp14:editId="25305BAB">
                <wp:simplePos x="0" y="0"/>
                <wp:positionH relativeFrom="column">
                  <wp:posOffset>517400</wp:posOffset>
                </wp:positionH>
                <wp:positionV relativeFrom="paragraph">
                  <wp:posOffset>5102770</wp:posOffset>
                </wp:positionV>
                <wp:extent cx="1165860" cy="0"/>
                <wp:effectExtent l="0" t="0" r="15240" b="19050"/>
                <wp:wrapNone/>
                <wp:docPr id="147" name="14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DEF4FA" id="147 Conector recto" o:spid="_x0000_s1026" style="position:absolute;flip:x;z-index:25167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75pt,401.8pt" to="132.55pt,4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" strokecolor="#4579b8 [3044]"/>
            </w:pict>
          </mc:Fallback>
        </mc:AlternateContent>
      </w:r>
      <w:r w:rsidRPr="005B3620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B398104" wp14:editId="781764BF">
                <wp:simplePos x="0" y="0"/>
                <wp:positionH relativeFrom="column">
                  <wp:posOffset>3835400</wp:posOffset>
                </wp:positionH>
                <wp:positionV relativeFrom="paragraph">
                  <wp:posOffset>5144770</wp:posOffset>
                </wp:positionV>
                <wp:extent cx="1165860" cy="0"/>
                <wp:effectExtent l="0" t="0" r="15240" b="19050"/>
                <wp:wrapNone/>
                <wp:docPr id="146" name="14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90D70F" id="146 Conector recto" o:spid="_x0000_s1026" style="position:absolute;flip:x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2pt,405.1pt" to="393.8pt,40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" strokecolor="#4579b8 [3044]"/>
            </w:pict>
          </mc:Fallback>
        </mc:AlternateContent>
      </w:r>
      <w:r w:rsidRPr="005B3620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480DB9D" wp14:editId="4E75E2FC">
                <wp:simplePos x="0" y="0"/>
                <wp:positionH relativeFrom="column">
                  <wp:posOffset>1303020</wp:posOffset>
                </wp:positionH>
                <wp:positionV relativeFrom="paragraph">
                  <wp:posOffset>4955325</wp:posOffset>
                </wp:positionV>
                <wp:extent cx="2724150" cy="333375"/>
                <wp:effectExtent l="0" t="0" r="19050" b="28575"/>
                <wp:wrapNone/>
                <wp:docPr id="141" name="14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Default="00CD304E" w:rsidP="00CD304E">
                            <w:pPr>
                              <w:jc w:val="center"/>
                            </w:pPr>
                            <w:r>
                              <w:t>Macro-procesos de Evaluación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80DB9D" id="141 Rectángulo redondeado" o:spid="_x0000_s1027" style="position:absolute;margin-left:102.6pt;margin-top:390.2pt;width:214.5pt;height:26.25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" fillcolor="#4f81bd [3204]" strokecolor="#243f60 [1604]" strokeweight="2pt">
                <v:textbox>
                  <w:txbxContent>
                    <w:p w:rsidR="00CD304E" w:rsidRDefault="00CD304E" w:rsidP="00CD304E">
                      <w:pPr>
                        <w:jc w:val="center"/>
                      </w:pPr>
                      <w:r>
                        <w:t>Macro-procesos de Evaluación</w:t>
                      </w:r>
                    </w:p>
                  </w:txbxContent>
                </v:textbox>
              </v:roundrect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B91CC4B" wp14:editId="43571E8E">
                <wp:simplePos x="0" y="0"/>
                <wp:positionH relativeFrom="column">
                  <wp:posOffset>554265</wp:posOffset>
                </wp:positionH>
                <wp:positionV relativeFrom="paragraph">
                  <wp:posOffset>2829805</wp:posOffset>
                </wp:positionV>
                <wp:extent cx="0" cy="1728000"/>
                <wp:effectExtent l="0" t="0" r="19050" b="24765"/>
                <wp:wrapNone/>
                <wp:docPr id="135" name="13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8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EAB6F4" id="135 Conector recto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65pt,222.8pt" to="43.65pt,3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" strokecolor="#4579b8 [3044]"/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03C081B" wp14:editId="1A0F911C">
                <wp:simplePos x="0" y="0"/>
                <wp:positionH relativeFrom="column">
                  <wp:posOffset>5038725</wp:posOffset>
                </wp:positionH>
                <wp:positionV relativeFrom="paragraph">
                  <wp:posOffset>2872740</wp:posOffset>
                </wp:positionV>
                <wp:extent cx="0" cy="1684655"/>
                <wp:effectExtent l="0" t="0" r="19050" b="10795"/>
                <wp:wrapNone/>
                <wp:docPr id="137" name="13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846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5E371E" id="137 Conector recto" o:spid="_x0000_s1026" style="position:absolute;flip:y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6.75pt,226.2pt" to="396.75pt,3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" strokecolor="#4579b8 [3044]"/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23E9379" wp14:editId="15AC68ED">
                <wp:simplePos x="0" y="0"/>
                <wp:positionH relativeFrom="column">
                  <wp:posOffset>2174265</wp:posOffset>
                </wp:positionH>
                <wp:positionV relativeFrom="paragraph">
                  <wp:posOffset>3830605</wp:posOffset>
                </wp:positionV>
                <wp:extent cx="1101070" cy="509905"/>
                <wp:effectExtent l="0" t="0" r="23495" b="23495"/>
                <wp:wrapNone/>
                <wp:docPr id="140" name="14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70" cy="509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Gestión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3E9379" id="140 Rectángulo redondeado" o:spid="_x0000_s1028" style="position:absolute;margin-left:171.2pt;margin-top:301.6pt;width:86.7pt;height:40.1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Gestión informática</w:t>
                      </w:r>
                    </w:p>
                  </w:txbxContent>
                </v:textbox>
              </v:roundrect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241FB3B" wp14:editId="084FC394">
                <wp:simplePos x="0" y="0"/>
                <wp:positionH relativeFrom="column">
                  <wp:posOffset>553720</wp:posOffset>
                </wp:positionH>
                <wp:positionV relativeFrom="paragraph">
                  <wp:posOffset>4558245</wp:posOffset>
                </wp:positionV>
                <wp:extent cx="4485005" cy="0"/>
                <wp:effectExtent l="0" t="0" r="10795" b="19050"/>
                <wp:wrapNone/>
                <wp:docPr id="136" name="13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850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221624" id="136 Conector recto" o:spid="_x0000_s1026" style="position:absolute;flip:y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3.6pt,358.9pt" to="396.75pt,3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" strokecolor="#4579b8 [3044]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70EC0A1" wp14:editId="0C00E5B7">
                <wp:simplePos x="0" y="0"/>
                <wp:positionH relativeFrom="column">
                  <wp:posOffset>2649220</wp:posOffset>
                </wp:positionH>
                <wp:positionV relativeFrom="paragraph">
                  <wp:posOffset>2348015</wp:posOffset>
                </wp:positionV>
                <wp:extent cx="150495" cy="280670"/>
                <wp:effectExtent l="19050" t="19050" r="20955" b="43180"/>
                <wp:wrapNone/>
                <wp:docPr id="139" name="139 Flecha arriba y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" cy="28067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8BC5C" id="139 Flecha arriba y abajo" o:spid="_x0000_s1026" type="#_x0000_t70" style="position:absolute;margin-left:208.6pt;margin-top:184.9pt;width:11.85pt;height:22.1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" adj=",5791" fillcolor="#4f81bd [3204]" strokecolor="#243f60 [1604]" strokeweight="2pt"/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9794F76" wp14:editId="5DEA1B43">
                <wp:simplePos x="0" y="0"/>
                <wp:positionH relativeFrom="column">
                  <wp:posOffset>1340485</wp:posOffset>
                </wp:positionH>
                <wp:positionV relativeFrom="paragraph">
                  <wp:posOffset>2684145</wp:posOffset>
                </wp:positionV>
                <wp:extent cx="2724150" cy="333375"/>
                <wp:effectExtent l="0" t="0" r="19050" b="28575"/>
                <wp:wrapNone/>
                <wp:docPr id="130" name="13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Default="00CD304E" w:rsidP="00CD304E">
                            <w:pPr>
                              <w:jc w:val="center"/>
                            </w:pPr>
                            <w:r>
                              <w:t>Macro-procesos de Apoyo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794F76" id="130 Rectángulo redondeado" o:spid="_x0000_s1029" style="position:absolute;margin-left:105.55pt;margin-top:211.35pt;width:214.5pt;height:26.2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" fillcolor="#4f81bd [3204]" strokecolor="#243f60 [1604]" strokeweight="2pt">
                <v:textbox>
                  <w:txbxContent>
                    <w:p w:rsidR="00CD304E" w:rsidRDefault="00CD304E" w:rsidP="00CD304E">
                      <w:pPr>
                        <w:jc w:val="center"/>
                      </w:pPr>
                      <w:r>
                        <w:t>Macro-procesos de Apoyo</w:t>
                      </w:r>
                    </w:p>
                  </w:txbxContent>
                </v:textbox>
              </v:roundrect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924B86C" wp14:editId="10C3F455">
                <wp:simplePos x="0" y="0"/>
                <wp:positionH relativeFrom="column">
                  <wp:posOffset>553720</wp:posOffset>
                </wp:positionH>
                <wp:positionV relativeFrom="paragraph">
                  <wp:posOffset>2830830</wp:posOffset>
                </wp:positionV>
                <wp:extent cx="782955" cy="0"/>
                <wp:effectExtent l="0" t="0" r="17145" b="19050"/>
                <wp:wrapNone/>
                <wp:docPr id="131" name="13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29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5F56F1" id="131 Conector recto" o:spid="_x0000_s1026" style="position:absolute;flip:x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6pt,222.9pt" to="105.25pt,2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" strokecolor="#4579b8 [3044]"/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8812656" wp14:editId="1DA899B2">
                <wp:simplePos x="0" y="0"/>
                <wp:positionH relativeFrom="column">
                  <wp:posOffset>922655</wp:posOffset>
                </wp:positionH>
                <wp:positionV relativeFrom="paragraph">
                  <wp:posOffset>3149600</wp:posOffset>
                </wp:positionV>
                <wp:extent cx="1101090" cy="509905"/>
                <wp:effectExtent l="0" t="0" r="22860" b="23495"/>
                <wp:wrapNone/>
                <wp:docPr id="132" name="13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90" cy="509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Gestión financiera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812656" id="132 Rectángulo redondeado" o:spid="_x0000_s1030" style="position:absolute;margin-left:72.65pt;margin-top:248pt;width:86.7pt;height:40.15pt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Gestión financiera</w:t>
                      </w:r>
                      <w:r>
                        <w:rPr>
                          <w:sz w:val="20"/>
                        </w:rPr>
                        <w:tab/>
                      </w:r>
                    </w:p>
                  </w:txbxContent>
                </v:textbox>
              </v:roundrect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81CFD15" wp14:editId="3B25EA0B">
                <wp:simplePos x="0" y="0"/>
                <wp:positionH relativeFrom="column">
                  <wp:posOffset>2176145</wp:posOffset>
                </wp:positionH>
                <wp:positionV relativeFrom="paragraph">
                  <wp:posOffset>3150235</wp:posOffset>
                </wp:positionV>
                <wp:extent cx="1101090" cy="509905"/>
                <wp:effectExtent l="0" t="0" r="22860" b="23495"/>
                <wp:wrapNone/>
                <wp:docPr id="133" name="13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90" cy="509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Gestión Contractual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1CFD15" id="133 Rectángulo redondeado" o:spid="_x0000_s1031" style="position:absolute;margin-left:171.35pt;margin-top:248.05pt;width:86.7pt;height:40.15pt;z-index:25165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Gestión Contractual</w:t>
                      </w:r>
                    </w:p>
                  </w:txbxContent>
                </v:textbox>
              </v:roundrect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890728D" wp14:editId="18875ACD">
                <wp:simplePos x="0" y="0"/>
                <wp:positionH relativeFrom="column">
                  <wp:posOffset>3428365</wp:posOffset>
                </wp:positionH>
                <wp:positionV relativeFrom="paragraph">
                  <wp:posOffset>3149600</wp:posOffset>
                </wp:positionV>
                <wp:extent cx="1216660" cy="509905"/>
                <wp:effectExtent l="0" t="0" r="21590" b="23495"/>
                <wp:wrapNone/>
                <wp:docPr id="134" name="13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660" cy="509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Gestión de recursos físicos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90728D" id="134 Rectángulo redondeado" o:spid="_x0000_s1032" style="position:absolute;margin-left:269.95pt;margin-top:248pt;width:95.8pt;height:40.1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Gestión de recursos físicos</w:t>
                      </w:r>
                    </w:p>
                  </w:txbxContent>
                </v:textbox>
              </v:roundrect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BB31A34" wp14:editId="41010B6A">
                <wp:simplePos x="0" y="0"/>
                <wp:positionH relativeFrom="column">
                  <wp:posOffset>3873470</wp:posOffset>
                </wp:positionH>
                <wp:positionV relativeFrom="paragraph">
                  <wp:posOffset>2874010</wp:posOffset>
                </wp:positionV>
                <wp:extent cx="1165860" cy="0"/>
                <wp:effectExtent l="0" t="0" r="15240" b="19050"/>
                <wp:wrapNone/>
                <wp:docPr id="138" name="13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136ABE" id="138 Conector recto" o:spid="_x0000_s1026" style="position:absolute;flip:x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5pt,226.3pt" to="396.8pt,2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" strokecolor="#4579b8 [3044]"/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01FC922" wp14:editId="3E73FF35">
                <wp:simplePos x="0" y="0"/>
                <wp:positionH relativeFrom="column">
                  <wp:posOffset>553720</wp:posOffset>
                </wp:positionH>
                <wp:positionV relativeFrom="paragraph">
                  <wp:posOffset>2303780</wp:posOffset>
                </wp:positionV>
                <wp:extent cx="4485005" cy="0"/>
                <wp:effectExtent l="0" t="0" r="10795" b="19050"/>
                <wp:wrapNone/>
                <wp:docPr id="20" name="20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850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270EB6" id="20 Conector recto" o:spid="_x0000_s1026" style="position:absolute;flip:y;z-index:251646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3.6pt,181.4pt" to="396.75pt,1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" strokecolor="#4579b8 [3044]"/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31276A4" wp14:editId="765E11A5">
                <wp:simplePos x="0" y="0"/>
                <wp:positionH relativeFrom="column">
                  <wp:posOffset>3872865</wp:posOffset>
                </wp:positionH>
                <wp:positionV relativeFrom="paragraph">
                  <wp:posOffset>1339215</wp:posOffset>
                </wp:positionV>
                <wp:extent cx="1165860" cy="0"/>
                <wp:effectExtent l="0" t="0" r="15240" b="19050"/>
                <wp:wrapNone/>
                <wp:docPr id="22" name="2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645F7F" id="22 Conector recto" o:spid="_x0000_s1026" style="position:absolute;flip:x;z-index:25164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4.95pt,105.45pt" to="396.75pt,10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" strokecolor="#4579b8 [3044]"/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1D7DD42" wp14:editId="214FF030">
                <wp:simplePos x="0" y="0"/>
                <wp:positionH relativeFrom="column">
                  <wp:posOffset>5039995</wp:posOffset>
                </wp:positionH>
                <wp:positionV relativeFrom="paragraph">
                  <wp:posOffset>1340485</wp:posOffset>
                </wp:positionV>
                <wp:extent cx="0" cy="964565"/>
                <wp:effectExtent l="0" t="0" r="19050" b="26035"/>
                <wp:wrapNone/>
                <wp:docPr id="21" name="2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645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0C1286" id="21 Conector recto" o:spid="_x0000_s1026" style="position:absolute;flip:y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85pt,105.55pt" to="396.85pt,18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" strokecolor="#4579b8 [3044]"/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2BE38A8" wp14:editId="269048FE">
                <wp:simplePos x="0" y="0"/>
                <wp:positionH relativeFrom="column">
                  <wp:posOffset>553720</wp:posOffset>
                </wp:positionH>
                <wp:positionV relativeFrom="paragraph">
                  <wp:posOffset>1296035</wp:posOffset>
                </wp:positionV>
                <wp:extent cx="782955" cy="0"/>
                <wp:effectExtent l="0" t="0" r="17145" b="19050"/>
                <wp:wrapNone/>
                <wp:docPr id="14" name="1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29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5CCC34" id="14 Conector recto" o:spid="_x0000_s1026" style="position:absolute;flip:x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6pt,102.05pt" to="105.25pt,10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" strokecolor="#4579b8 [3044]"/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84D0873" wp14:editId="0E49E4E5">
                <wp:simplePos x="0" y="0"/>
                <wp:positionH relativeFrom="column">
                  <wp:posOffset>553720</wp:posOffset>
                </wp:positionH>
                <wp:positionV relativeFrom="paragraph">
                  <wp:posOffset>1296035</wp:posOffset>
                </wp:positionV>
                <wp:extent cx="0" cy="1007745"/>
                <wp:effectExtent l="0" t="0" r="19050" b="20955"/>
                <wp:wrapNone/>
                <wp:docPr id="19" name="1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77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C1FA5C" id="19 Conector recto" o:spid="_x0000_s1026" style="position:absolute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6pt,102.05pt" to="43.6pt,1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" strokecolor="#4579b8 [3044]"/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3DED2BF" wp14:editId="5647D402">
                <wp:simplePos x="0" y="0"/>
                <wp:positionH relativeFrom="column">
                  <wp:posOffset>3428365</wp:posOffset>
                </wp:positionH>
                <wp:positionV relativeFrom="paragraph">
                  <wp:posOffset>1614805</wp:posOffset>
                </wp:positionV>
                <wp:extent cx="1216660" cy="509905"/>
                <wp:effectExtent l="0" t="0" r="21590" b="23495"/>
                <wp:wrapNone/>
                <wp:docPr id="17" name="1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660" cy="509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Emisión y transmisión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DED2BF" id="17 Rectángulo redondeado" o:spid="_x0000_s1033" style="position:absolute;margin-left:269.95pt;margin-top:127.15pt;width:95.8pt;height:40.1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Emisión y transmisión</w:t>
                      </w:r>
                    </w:p>
                  </w:txbxContent>
                </v:textbox>
              </v:roundrect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C9D3CC7" wp14:editId="57314EEC">
                <wp:simplePos x="0" y="0"/>
                <wp:positionH relativeFrom="column">
                  <wp:posOffset>2176145</wp:posOffset>
                </wp:positionH>
                <wp:positionV relativeFrom="paragraph">
                  <wp:posOffset>1615440</wp:posOffset>
                </wp:positionV>
                <wp:extent cx="1101090" cy="509905"/>
                <wp:effectExtent l="0" t="0" r="22860" b="23495"/>
                <wp:wrapNone/>
                <wp:docPr id="16" name="16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90" cy="509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Gestión de programación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9D3CC7" id="16 Rectángulo redondeado" o:spid="_x0000_s1034" style="position:absolute;margin-left:171.35pt;margin-top:127.2pt;width:86.7pt;height:40.15pt;z-index:25164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Gestión de programación</w:t>
                      </w:r>
                    </w:p>
                  </w:txbxContent>
                </v:textbox>
              </v:roundrect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9AD8928" wp14:editId="317379B5">
                <wp:simplePos x="0" y="0"/>
                <wp:positionH relativeFrom="column">
                  <wp:posOffset>922690</wp:posOffset>
                </wp:positionH>
                <wp:positionV relativeFrom="paragraph">
                  <wp:posOffset>1615200</wp:posOffset>
                </wp:positionV>
                <wp:extent cx="1101090" cy="509905"/>
                <wp:effectExtent l="0" t="0" r="22860" b="23495"/>
                <wp:wrapNone/>
                <wp:docPr id="15" name="1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90" cy="509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Gestión de producción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AD8928" id="15 Rectángulo redondeado" o:spid="_x0000_s1035" style="position:absolute;margin-left:72.65pt;margin-top:127.2pt;width:86.7pt;height:40.15pt;z-index:25164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Gestión de producción</w:t>
                      </w:r>
                      <w:r>
                        <w:rPr>
                          <w:sz w:val="20"/>
                        </w:rPr>
                        <w:tab/>
                      </w:r>
                    </w:p>
                  </w:txbxContent>
                </v:textbox>
              </v:roundrect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610D4BE" wp14:editId="3EBE5B82">
                <wp:simplePos x="0" y="0"/>
                <wp:positionH relativeFrom="column">
                  <wp:posOffset>1340485</wp:posOffset>
                </wp:positionH>
                <wp:positionV relativeFrom="paragraph">
                  <wp:posOffset>1149350</wp:posOffset>
                </wp:positionV>
                <wp:extent cx="2724150" cy="333375"/>
                <wp:effectExtent l="0" t="0" r="19050" b="28575"/>
                <wp:wrapNone/>
                <wp:docPr id="13" name="1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Default="00CD304E" w:rsidP="00CD304E">
                            <w:pPr>
                              <w:jc w:val="center"/>
                            </w:pPr>
                            <w:r>
                              <w:t>Macro-procesos Misionales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10D4BE" id="13 Rectángulo redondeado" o:spid="_x0000_s1036" style="position:absolute;margin-left:105.55pt;margin-top:90.5pt;width:214.5pt;height:26.2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" fillcolor="#4f81bd [3204]" strokecolor="#243f60 [1604]" strokeweight="2pt">
                <v:textbox>
                  <w:txbxContent>
                    <w:p w:rsidR="00CD304E" w:rsidRDefault="00CD304E" w:rsidP="00CD304E">
                      <w:pPr>
                        <w:jc w:val="center"/>
                      </w:pPr>
                      <w:r>
                        <w:t>Macro-procesos Misionales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27C965F1" wp14:editId="74588E9D">
                <wp:simplePos x="0" y="0"/>
                <wp:positionH relativeFrom="column">
                  <wp:posOffset>2649115</wp:posOffset>
                </wp:positionH>
                <wp:positionV relativeFrom="paragraph">
                  <wp:posOffset>799220</wp:posOffset>
                </wp:positionV>
                <wp:extent cx="150690" cy="280800"/>
                <wp:effectExtent l="19050" t="19050" r="20955" b="43180"/>
                <wp:wrapNone/>
                <wp:docPr id="12" name="12 Flecha arriba y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90" cy="28080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80B09" id="12 Flecha arriba y abajo" o:spid="_x0000_s1026" type="#_x0000_t70" style="position:absolute;margin-left:208.6pt;margin-top:62.95pt;width:11.85pt;height:22.1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" adj=",5796" fillcolor="#4f81bd [3204]" strokecolor="#243f60 [1604]" strokeweight="2pt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464027E" wp14:editId="0BC04D28">
                <wp:simplePos x="0" y="0"/>
                <wp:positionH relativeFrom="column">
                  <wp:posOffset>3873465</wp:posOffset>
                </wp:positionH>
                <wp:positionV relativeFrom="paragraph">
                  <wp:posOffset>-222995</wp:posOffset>
                </wp:positionV>
                <wp:extent cx="1807200" cy="0"/>
                <wp:effectExtent l="0" t="0" r="22225" b="19050"/>
                <wp:wrapNone/>
                <wp:docPr id="11" name="1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7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05A02B" id="11 Conector recto" o:spid="_x0000_s1026" style="position:absolute;flip:x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5pt,-17.55pt" to="447.3pt,-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" strokecolor="#4579b8 [3044]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B5C9F8A" wp14:editId="5B61712F">
                <wp:simplePos x="0" y="0"/>
                <wp:positionH relativeFrom="column">
                  <wp:posOffset>5680330</wp:posOffset>
                </wp:positionH>
                <wp:positionV relativeFrom="paragraph">
                  <wp:posOffset>-222995</wp:posOffset>
                </wp:positionV>
                <wp:extent cx="0" cy="964800"/>
                <wp:effectExtent l="0" t="0" r="19050" b="26035"/>
                <wp:wrapNone/>
                <wp:docPr id="10" name="10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6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7FE66F" id="10 Conector recto" o:spid="_x0000_s1026" style="position:absolute;flip:y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7.25pt,-17.55pt" to="447.25pt,5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" strokecolor="#4579b8 [3044]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4440023F" wp14:editId="66A3137C">
                <wp:simplePos x="0" y="0"/>
                <wp:positionH relativeFrom="column">
                  <wp:posOffset>-72135</wp:posOffset>
                </wp:positionH>
                <wp:positionV relativeFrom="paragraph">
                  <wp:posOffset>741550</wp:posOffset>
                </wp:positionV>
                <wp:extent cx="5752800" cy="0"/>
                <wp:effectExtent l="0" t="0" r="19685" b="19050"/>
                <wp:wrapNone/>
                <wp:docPr id="18" name="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2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A2FD69" id="9 Conector recto" o:spid="_x0000_s1026" style="position:absolute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pt,58.4pt" to="447.3pt,5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" strokecolor="#4579b8 [3044]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192F6BC5" wp14:editId="4B461160">
                <wp:simplePos x="0" y="0"/>
                <wp:positionH relativeFrom="column">
                  <wp:posOffset>-72135</wp:posOffset>
                </wp:positionH>
                <wp:positionV relativeFrom="paragraph">
                  <wp:posOffset>-266195</wp:posOffset>
                </wp:positionV>
                <wp:extent cx="0" cy="1008000"/>
                <wp:effectExtent l="0" t="0" r="19050" b="20955"/>
                <wp:wrapNone/>
                <wp:docPr id="23" name="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EC7767" id="8 Conector recto" o:spid="_x0000_s1026" style="position:absolute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7pt,-20.95pt" to="-5.7pt,5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" strokecolor="#4579b8 [3044]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5A155B2D" wp14:editId="0057BC3F">
                <wp:simplePos x="0" y="0"/>
                <wp:positionH relativeFrom="column">
                  <wp:posOffset>-72390</wp:posOffset>
                </wp:positionH>
                <wp:positionV relativeFrom="paragraph">
                  <wp:posOffset>-266700</wp:posOffset>
                </wp:positionV>
                <wp:extent cx="1410335" cy="0"/>
                <wp:effectExtent l="0" t="0" r="18415" b="19050"/>
                <wp:wrapNone/>
                <wp:docPr id="24" name="3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03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529CD1" id="3 Conector recto" o:spid="_x0000_s1026" style="position:absolute;flip:x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7pt,-21pt" to="105.35pt,-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" strokecolor="#4579b8 [3044]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40DD69C5" wp14:editId="092F7CD8">
                <wp:simplePos x="0" y="0"/>
                <wp:positionH relativeFrom="column">
                  <wp:posOffset>4088765</wp:posOffset>
                </wp:positionH>
                <wp:positionV relativeFrom="paragraph">
                  <wp:posOffset>60960</wp:posOffset>
                </wp:positionV>
                <wp:extent cx="1216660" cy="509905"/>
                <wp:effectExtent l="0" t="0" r="21590" b="23495"/>
                <wp:wrapNone/>
                <wp:docPr id="25" name="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660" cy="509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Gestión de comunicaciones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DD69C5" id="7 Rectángulo redondeado" o:spid="_x0000_s1037" style="position:absolute;margin-left:321.95pt;margin-top:4.8pt;width:95.8pt;height:40.1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Gestión de comunicaciones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7DD516E6" wp14:editId="72DC6ABD">
                <wp:simplePos x="0" y="0"/>
                <wp:positionH relativeFrom="column">
                  <wp:posOffset>2719705</wp:posOffset>
                </wp:positionH>
                <wp:positionV relativeFrom="paragraph">
                  <wp:posOffset>60325</wp:posOffset>
                </wp:positionV>
                <wp:extent cx="1216660" cy="509905"/>
                <wp:effectExtent l="0" t="0" r="21590" b="23495"/>
                <wp:wrapNone/>
                <wp:docPr id="26" name="6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660" cy="509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Gestión comercial y de mercadeo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D516E6" id="6 Rectángulo redondeado" o:spid="_x0000_s1038" style="position:absolute;margin-left:214.15pt;margin-top:4.75pt;width:95.8pt;height:40.1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Gestión comercial y de mercadeo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0CF7D82A" wp14:editId="1B2C6E58">
                <wp:simplePos x="0" y="0"/>
                <wp:positionH relativeFrom="column">
                  <wp:posOffset>1467485</wp:posOffset>
                </wp:positionH>
                <wp:positionV relativeFrom="paragraph">
                  <wp:posOffset>60960</wp:posOffset>
                </wp:positionV>
                <wp:extent cx="1101090" cy="509905"/>
                <wp:effectExtent l="0" t="0" r="22860" b="23495"/>
                <wp:wrapNone/>
                <wp:docPr id="27" name="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90" cy="509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Mejoramiento continúo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F7D82A" id="5 Rectángulo redondeado" o:spid="_x0000_s1039" style="position:absolute;margin-left:115.55pt;margin-top:4.8pt;width:86.7pt;height:40.15pt;z-index:25163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Mejoramiento continúo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291EA75" wp14:editId="02DC3EBC">
                <wp:simplePos x="0" y="0"/>
                <wp:positionH relativeFrom="column">
                  <wp:posOffset>213995</wp:posOffset>
                </wp:positionH>
                <wp:positionV relativeFrom="paragraph">
                  <wp:posOffset>60745</wp:posOffset>
                </wp:positionV>
                <wp:extent cx="1101090" cy="509905"/>
                <wp:effectExtent l="0" t="0" r="22860" b="23495"/>
                <wp:wrapNone/>
                <wp:docPr id="28" name="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90" cy="509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B530DB">
                              <w:rPr>
                                <w:sz w:val="20"/>
                              </w:rPr>
                              <w:t>Planeación estratégica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91EA75" id="4 Rectángulo redondeado" o:spid="_x0000_s1040" style="position:absolute;margin-left:16.85pt;margin-top:4.8pt;width:86.7pt;height:40.15pt;z-index:251631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 w:rsidRPr="00B530DB">
                        <w:rPr>
                          <w:sz w:val="20"/>
                        </w:rPr>
                        <w:t>Planeación estratégica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565F5690" wp14:editId="2288A8DC">
                <wp:simplePos x="0" y="0"/>
                <wp:positionH relativeFrom="column">
                  <wp:posOffset>1339215</wp:posOffset>
                </wp:positionH>
                <wp:positionV relativeFrom="paragraph">
                  <wp:posOffset>-414020</wp:posOffset>
                </wp:positionV>
                <wp:extent cx="2724150" cy="333375"/>
                <wp:effectExtent l="0" t="0" r="19050" b="28575"/>
                <wp:wrapNone/>
                <wp:docPr id="29" name="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Default="00CD304E" w:rsidP="00CD304E">
                            <w:pPr>
                              <w:jc w:val="center"/>
                            </w:pPr>
                            <w:r>
                              <w:t>Macro-procesos Estratégicos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5F5690" id="1 Rectángulo redondeado" o:spid="_x0000_s1041" style="position:absolute;margin-left:105.45pt;margin-top:-32.6pt;width:214.5pt;height:26.25pt;z-index:251629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" fillcolor="#4f81bd [3204]" strokecolor="#243f60 [1604]" strokeweight="2pt">
                <v:textbox>
                  <w:txbxContent>
                    <w:p w:rsidR="00CD304E" w:rsidRDefault="00CD304E" w:rsidP="00CD304E">
                      <w:pPr>
                        <w:jc w:val="center"/>
                      </w:pPr>
                      <w:r>
                        <w:t>Macro-procesos Estratégicos</w:t>
                      </w:r>
                    </w:p>
                  </w:txbxContent>
                </v:textbox>
              </v:roundrect>
            </w:pict>
          </mc:Fallback>
        </mc:AlternateContent>
      </w:r>
    </w:p>
    <w:p w:rsidR="00CD304E" w:rsidRPr="00CD304E" w:rsidRDefault="00CD304E" w:rsidP="00024C14">
      <w:pPr>
        <w:jc w:val="center"/>
        <w:rPr>
          <w:rFonts w:cstheme="minorHAnsi"/>
          <w:sz w:val="24"/>
          <w:szCs w:val="24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CD304E" w:rsidRDefault="00CD304E" w:rsidP="00024C14">
      <w:pPr>
        <w:jc w:val="center"/>
        <w:rPr>
          <w:rFonts w:ascii="Times New Roman" w:hAnsi="Times New Roman" w:cs="Times New Roman"/>
        </w:rPr>
      </w:pPr>
    </w:p>
    <w:p w:rsidR="00CD304E" w:rsidRPr="00CD304E" w:rsidRDefault="00CD304E" w:rsidP="00CD304E">
      <w:pPr>
        <w:rPr>
          <w:rFonts w:ascii="Times New Roman" w:hAnsi="Times New Roman" w:cs="Times New Roman"/>
        </w:rPr>
      </w:pPr>
    </w:p>
    <w:p w:rsidR="00CD304E" w:rsidRPr="00CD304E" w:rsidRDefault="00CD304E" w:rsidP="00CD304E">
      <w:pPr>
        <w:rPr>
          <w:rFonts w:ascii="Times New Roman" w:hAnsi="Times New Roman" w:cs="Times New Roman"/>
        </w:rPr>
      </w:pPr>
    </w:p>
    <w:p w:rsidR="00CD304E" w:rsidRPr="00CD304E" w:rsidRDefault="00CD304E" w:rsidP="00CD304E">
      <w:pPr>
        <w:rPr>
          <w:rFonts w:ascii="Times New Roman" w:hAnsi="Times New Roman" w:cs="Times New Roman"/>
        </w:rPr>
      </w:pPr>
    </w:p>
    <w:p w:rsidR="00CD304E" w:rsidRPr="00CD304E" w:rsidRDefault="00CD304E" w:rsidP="00CD304E">
      <w:pPr>
        <w:rPr>
          <w:rFonts w:ascii="Times New Roman" w:hAnsi="Times New Roman" w:cs="Times New Roman"/>
        </w:rPr>
      </w:pPr>
    </w:p>
    <w:p w:rsidR="00CD304E" w:rsidRPr="00824E41" w:rsidRDefault="00CD304E" w:rsidP="00824E41">
      <w:pPr>
        <w:tabs>
          <w:tab w:val="left" w:pos="6030"/>
        </w:tabs>
        <w:rPr>
          <w:rFonts w:ascii="Times New Roman" w:hAnsi="Times New Roman" w:cs="Times New Roman"/>
        </w:rPr>
      </w:pPr>
      <w:r w:rsidRPr="00FC05D2">
        <w:rPr>
          <w:rFonts w:cstheme="minorHAnsi"/>
          <w:b/>
          <w:sz w:val="24"/>
          <w:szCs w:val="24"/>
        </w:rPr>
        <w:t>Requerimientos Funcionales</w:t>
      </w:r>
    </w:p>
    <w:p w:rsidR="00CD304E" w:rsidRPr="00FC05D2" w:rsidRDefault="00CD304E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CD304E" w:rsidRDefault="00CD304E" w:rsidP="00CD304E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 permitirá el ingreso y registro de cada uno de los usuarios.</w:t>
      </w:r>
    </w:p>
    <w:p w:rsidR="00CD304E" w:rsidRDefault="00CD304E" w:rsidP="00CD304E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 deberá tener una buena información sobre los medicamentos que deseen saber.</w:t>
      </w:r>
    </w:p>
    <w:p w:rsidR="00824E41" w:rsidRPr="00824E41" w:rsidRDefault="00824E41" w:rsidP="00824E41">
      <w:pPr>
        <w:pStyle w:val="Prrafodelista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824E41">
        <w:rPr>
          <w:rFonts w:cstheme="minorHAnsi"/>
          <w:sz w:val="24"/>
          <w:szCs w:val="24"/>
        </w:rPr>
        <w:t>El sistema permitirá hacer una cotización antes de realizar una compra.</w:t>
      </w:r>
    </w:p>
    <w:p w:rsidR="00CD304E" w:rsidRDefault="00CD304E" w:rsidP="00CD304E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Los usuarios se podrán registrar siempre y cuando vayan a comprar los productos.</w:t>
      </w:r>
    </w:p>
    <w:p w:rsidR="00CD304E" w:rsidRDefault="00CD304E" w:rsidP="00CD304E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 tendrá un inventario por todas las compras que tenga en la página.</w:t>
      </w:r>
    </w:p>
    <w:p w:rsidR="00CD304E" w:rsidRPr="00D341AE" w:rsidRDefault="00CD304E" w:rsidP="00CD304E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El sistema proporcionara un identificador único a cada pedido en el inventario que se haga. </w:t>
      </w:r>
    </w:p>
    <w:p w:rsidR="00CD304E" w:rsidRDefault="00CD304E" w:rsidP="00CD304E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 tendrá un soporte para ayudas y registros.</w:t>
      </w:r>
    </w:p>
    <w:p w:rsidR="00CD304E" w:rsidRPr="006A23F3" w:rsidRDefault="00CD304E" w:rsidP="00CD304E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 permitirá únicamente al administrador editar y/o eliminar datos del usuario.</w:t>
      </w:r>
    </w:p>
    <w:p w:rsidR="00CD304E" w:rsidRPr="00E14F1D" w:rsidRDefault="00CD304E" w:rsidP="00CD304E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i/>
          <w:sz w:val="24"/>
          <w:szCs w:val="24"/>
        </w:rPr>
      </w:pPr>
      <w:r w:rsidRPr="00FC05D2">
        <w:rPr>
          <w:rFonts w:cstheme="minorHAnsi"/>
          <w:sz w:val="24"/>
          <w:szCs w:val="24"/>
        </w:rPr>
        <w:t xml:space="preserve">                </w:t>
      </w:r>
    </w:p>
    <w:p w:rsidR="00CD304E" w:rsidRPr="00E14F1D" w:rsidRDefault="00CD304E" w:rsidP="00CD304E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i/>
          <w:sz w:val="24"/>
          <w:szCs w:val="24"/>
        </w:rPr>
      </w:pPr>
      <w:r w:rsidRPr="00E14F1D">
        <w:rPr>
          <w:rFonts w:cstheme="minorHAnsi"/>
          <w:i/>
          <w:sz w:val="24"/>
          <w:szCs w:val="24"/>
        </w:rPr>
        <w:t xml:space="preserve">                     </w:t>
      </w:r>
    </w:p>
    <w:p w:rsidR="00CD304E" w:rsidRDefault="00CD304E" w:rsidP="00CD304E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Requerimientos no funcionales</w:t>
      </w:r>
    </w:p>
    <w:p w:rsidR="00CD304E" w:rsidRPr="00E424DD" w:rsidRDefault="00CD304E" w:rsidP="00CD304E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:rsidR="00CD304E" w:rsidRDefault="00CD304E" w:rsidP="00CD304E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El sistema solo permitirá registrarse una vez al usuario.</w:t>
      </w:r>
    </w:p>
    <w:p w:rsidR="00CD304E" w:rsidRPr="00FC05D2" w:rsidRDefault="00CD304E" w:rsidP="00CD304E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FC05D2">
        <w:rPr>
          <w:rFonts w:cstheme="minorHAnsi"/>
          <w:sz w:val="24"/>
          <w:szCs w:val="24"/>
        </w:rPr>
        <w:t>El sistema debe</w:t>
      </w:r>
      <w:r>
        <w:rPr>
          <w:rFonts w:cstheme="minorHAnsi"/>
          <w:sz w:val="24"/>
          <w:szCs w:val="24"/>
        </w:rPr>
        <w:t xml:space="preserve">rá </w:t>
      </w:r>
      <w:r w:rsidRPr="00FC05D2">
        <w:rPr>
          <w:rFonts w:cstheme="minorHAnsi"/>
          <w:sz w:val="24"/>
          <w:szCs w:val="24"/>
        </w:rPr>
        <w:t>tener servicio durante todas las 24 horas.</w:t>
      </w:r>
    </w:p>
    <w:p w:rsidR="00CD304E" w:rsidRPr="00B057A4" w:rsidRDefault="00CD304E" w:rsidP="00CD304E">
      <w:pPr>
        <w:numPr>
          <w:ilvl w:val="0"/>
          <w:numId w:val="15"/>
        </w:numPr>
        <w:shd w:val="clear" w:color="auto" w:fill="FFFFFF"/>
        <w:spacing w:after="60" w:line="277" w:lineRule="atLeast"/>
        <w:rPr>
          <w:rFonts w:cstheme="minorHAnsi"/>
          <w:color w:val="222222"/>
          <w:sz w:val="24"/>
          <w:szCs w:val="24"/>
        </w:rPr>
      </w:pPr>
      <w:r w:rsidRPr="00B057A4">
        <w:rPr>
          <w:rFonts w:cstheme="minorHAnsi"/>
          <w:color w:val="222222"/>
          <w:sz w:val="24"/>
          <w:szCs w:val="24"/>
        </w:rPr>
        <w:t>Los permisos de acceso al sistema podrán ser cambiados solamente por el administrador de acceso a datos.</w:t>
      </w:r>
    </w:p>
    <w:p w:rsidR="00CD304E" w:rsidRDefault="00CD304E" w:rsidP="00CD304E">
      <w:pPr>
        <w:pStyle w:val="Prrafodelista"/>
        <w:numPr>
          <w:ilvl w:val="0"/>
          <w:numId w:val="1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</w:t>
      </w:r>
      <w:r w:rsidRPr="00FC05D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d</w:t>
      </w:r>
      <w:r w:rsidRPr="00FC05D2">
        <w:rPr>
          <w:rFonts w:cstheme="minorHAnsi"/>
          <w:sz w:val="24"/>
          <w:szCs w:val="24"/>
        </w:rPr>
        <w:t>ebe</w:t>
      </w:r>
      <w:r>
        <w:rPr>
          <w:rFonts w:cstheme="minorHAnsi"/>
          <w:sz w:val="24"/>
          <w:szCs w:val="24"/>
        </w:rPr>
        <w:t xml:space="preserve">rá funcionar </w:t>
      </w:r>
      <w:r w:rsidRPr="00FC05D2">
        <w:rPr>
          <w:rFonts w:cstheme="minorHAnsi"/>
          <w:sz w:val="24"/>
          <w:szCs w:val="24"/>
        </w:rPr>
        <w:t>de manera rápida en la utilización de dispositivos móviles</w:t>
      </w:r>
      <w:r>
        <w:rPr>
          <w:rFonts w:cstheme="minorHAnsi"/>
          <w:sz w:val="24"/>
          <w:szCs w:val="24"/>
        </w:rPr>
        <w:t>.</w:t>
      </w:r>
    </w:p>
    <w:p w:rsidR="00824E41" w:rsidRPr="00824E41" w:rsidRDefault="00824E41" w:rsidP="00824E41">
      <w:pPr>
        <w:pStyle w:val="Prrafodelista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24E41">
        <w:rPr>
          <w:rFonts w:cstheme="minorHAnsi"/>
          <w:sz w:val="24"/>
          <w:szCs w:val="24"/>
        </w:rPr>
        <w:t>El sistema notificara cuando no haya la existencia de un producto.</w:t>
      </w:r>
    </w:p>
    <w:p w:rsidR="00CD304E" w:rsidRDefault="00CD304E" w:rsidP="00CD304E">
      <w:pPr>
        <w:numPr>
          <w:ilvl w:val="0"/>
          <w:numId w:val="15"/>
        </w:numPr>
        <w:shd w:val="clear" w:color="auto" w:fill="FFFFFF"/>
        <w:spacing w:after="60" w:line="277" w:lineRule="atLeast"/>
        <w:rPr>
          <w:rFonts w:eastAsia="Times New Roman" w:cstheme="minorHAnsi"/>
          <w:color w:val="222222"/>
          <w:sz w:val="24"/>
          <w:szCs w:val="24"/>
          <w:lang w:eastAsia="es-ES"/>
        </w:rPr>
      </w:pPr>
      <w:r w:rsidRPr="00FC05D2">
        <w:rPr>
          <w:rFonts w:eastAsia="Times New Roman" w:cstheme="minorHAnsi"/>
          <w:color w:val="222222"/>
          <w:sz w:val="24"/>
          <w:szCs w:val="24"/>
          <w:lang w:eastAsia="es-ES"/>
        </w:rPr>
        <w:t>El sistema debe</w:t>
      </w:r>
      <w:r>
        <w:rPr>
          <w:rFonts w:eastAsia="Times New Roman" w:cstheme="minorHAnsi"/>
          <w:color w:val="222222"/>
          <w:sz w:val="24"/>
          <w:szCs w:val="24"/>
          <w:lang w:eastAsia="es-ES"/>
        </w:rPr>
        <w:t>rá</w:t>
      </w:r>
      <w:r w:rsidRPr="00FC05D2">
        <w:rPr>
          <w:rFonts w:eastAsia="Times New Roman" w:cstheme="minorHAnsi"/>
          <w:color w:val="222222"/>
          <w:sz w:val="24"/>
          <w:szCs w:val="24"/>
          <w:lang w:eastAsia="es-ES"/>
        </w:rPr>
        <w:t xml:space="preserve"> poseer </w:t>
      </w:r>
      <w:r>
        <w:rPr>
          <w:rFonts w:eastAsia="Times New Roman" w:cstheme="minorHAnsi"/>
          <w:color w:val="222222"/>
          <w:sz w:val="24"/>
          <w:szCs w:val="24"/>
          <w:lang w:eastAsia="es-ES"/>
        </w:rPr>
        <w:t>una interfaz gráfica bien formada</w:t>
      </w:r>
      <w:r w:rsidRPr="00FC05D2">
        <w:rPr>
          <w:rFonts w:eastAsia="Times New Roman" w:cstheme="minorHAnsi"/>
          <w:color w:val="222222"/>
          <w:sz w:val="24"/>
          <w:szCs w:val="24"/>
          <w:lang w:eastAsia="es-ES"/>
        </w:rPr>
        <w:t>.</w:t>
      </w:r>
    </w:p>
    <w:p w:rsidR="00CD304E" w:rsidRDefault="00CD304E" w:rsidP="00CD304E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 podrá ejecutarse por cualquier navegador por el que desee entrar.</w:t>
      </w:r>
    </w:p>
    <w:p w:rsidR="00CD304E" w:rsidRDefault="00CD304E" w:rsidP="00CD304E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 permitirá realizar varias transacciones al mismo tiempo</w:t>
      </w:r>
    </w:p>
    <w:p w:rsidR="00CD304E" w:rsidRDefault="00CD304E" w:rsidP="00CD304E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7860D4" w:rsidRDefault="007860D4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CD304E" w:rsidRPr="007860D4" w:rsidRDefault="00CD304E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8"/>
          <w:szCs w:val="24"/>
        </w:rPr>
      </w:pPr>
      <w:r w:rsidRPr="007860D4">
        <w:rPr>
          <w:rFonts w:cstheme="minorHAnsi"/>
          <w:b/>
          <w:sz w:val="28"/>
          <w:szCs w:val="24"/>
        </w:rPr>
        <w:t>C</w:t>
      </w:r>
      <w:r w:rsidR="007860D4" w:rsidRPr="007860D4">
        <w:rPr>
          <w:rFonts w:cstheme="minorHAnsi"/>
          <w:b/>
          <w:sz w:val="28"/>
          <w:szCs w:val="24"/>
        </w:rPr>
        <w:t>uadros de casos de uso</w:t>
      </w:r>
    </w:p>
    <w:p w:rsidR="00CD304E" w:rsidRPr="007860D4" w:rsidRDefault="00CD304E" w:rsidP="007860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178"/>
        <w:tblW w:w="9453" w:type="dxa"/>
        <w:tblLook w:val="04A0" w:firstRow="1" w:lastRow="0" w:firstColumn="1" w:lastColumn="0" w:noHBand="0" w:noVBand="1"/>
      </w:tblPr>
      <w:tblGrid>
        <w:gridCol w:w="3989"/>
        <w:gridCol w:w="2770"/>
        <w:gridCol w:w="2694"/>
      </w:tblGrid>
      <w:tr w:rsidR="00CD304E" w:rsidTr="00CD304E">
        <w:tc>
          <w:tcPr>
            <w:tcW w:w="3989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Proporcionar información</w:t>
            </w:r>
          </w:p>
        </w:tc>
        <w:tc>
          <w:tcPr>
            <w:tcW w:w="5464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Consultar sobre el tema</w:t>
            </w:r>
          </w:p>
        </w:tc>
      </w:tr>
      <w:tr w:rsidR="00CD304E" w:rsidTr="00CD304E">
        <w:tc>
          <w:tcPr>
            <w:tcW w:w="3989" w:type="dxa"/>
          </w:tcPr>
          <w:p w:rsidR="00CD304E" w:rsidRDefault="007860D4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5464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El sistema debe de tener una buena información sobre los medicamentos solicitados para que así tengan una buena confianza en nosotros.</w:t>
            </w:r>
          </w:p>
        </w:tc>
      </w:tr>
      <w:tr w:rsidR="00CD304E" w:rsidTr="00CD304E">
        <w:tc>
          <w:tcPr>
            <w:tcW w:w="3989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Dependencia</w:t>
            </w:r>
          </w:p>
        </w:tc>
        <w:tc>
          <w:tcPr>
            <w:tcW w:w="5464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Autentificación del usuario</w:t>
            </w:r>
          </w:p>
        </w:tc>
      </w:tr>
      <w:tr w:rsidR="00CD304E" w:rsidTr="00CD304E">
        <w:tc>
          <w:tcPr>
            <w:tcW w:w="3989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Actores</w:t>
            </w:r>
          </w:p>
        </w:tc>
        <w:tc>
          <w:tcPr>
            <w:tcW w:w="5464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Usuarios</w:t>
            </w:r>
          </w:p>
        </w:tc>
      </w:tr>
      <w:tr w:rsidR="00CD304E" w:rsidTr="00CD304E">
        <w:tc>
          <w:tcPr>
            <w:tcW w:w="3989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Precondiciones</w:t>
            </w:r>
          </w:p>
        </w:tc>
        <w:tc>
          <w:tcPr>
            <w:tcW w:w="5464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Acceder a la página y buscar información sobre los medicamentos.</w:t>
            </w:r>
          </w:p>
        </w:tc>
      </w:tr>
      <w:tr w:rsidR="00CD304E" w:rsidTr="00CD304E">
        <w:tc>
          <w:tcPr>
            <w:tcW w:w="3989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Post</w:t>
            </w:r>
            <w:r w:rsidR="007860D4">
              <w:rPr>
                <w:rFonts w:cstheme="minorHAnsi"/>
                <w:sz w:val="24"/>
                <w:szCs w:val="24"/>
              </w:rPr>
              <w:t>-</w:t>
            </w:r>
            <w:r>
              <w:rPr>
                <w:rFonts w:cstheme="minorHAnsi"/>
                <w:sz w:val="24"/>
                <w:szCs w:val="24"/>
              </w:rPr>
              <w:t>condiciones</w:t>
            </w:r>
          </w:p>
        </w:tc>
        <w:tc>
          <w:tcPr>
            <w:tcW w:w="5464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Confirmar el pago y acceder al envió solicitado.</w:t>
            </w:r>
          </w:p>
        </w:tc>
      </w:tr>
      <w:tr w:rsidR="00CD304E" w:rsidTr="00CD304E">
        <w:tc>
          <w:tcPr>
            <w:tcW w:w="3989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0" w:type="dxa"/>
          </w:tcPr>
          <w:p w:rsidR="00CD304E" w:rsidRPr="00FD0D0D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0"/>
                <w:szCs w:val="20"/>
              </w:rPr>
            </w:pPr>
            <w:r w:rsidRPr="00FD0D0D">
              <w:rPr>
                <w:rFonts w:cstheme="minorHAnsi"/>
                <w:sz w:val="20"/>
                <w:szCs w:val="20"/>
              </w:rPr>
              <w:t xml:space="preserve">Usuario                           </w:t>
            </w:r>
            <w:r>
              <w:rPr>
                <w:rFonts w:cstheme="minorHAnsi"/>
                <w:sz w:val="20"/>
                <w:szCs w:val="20"/>
              </w:rPr>
              <w:t xml:space="preserve">                       </w:t>
            </w:r>
            <w:r w:rsidRPr="00FD0D0D">
              <w:rPr>
                <w:rFonts w:cstheme="minorHAnsi"/>
                <w:sz w:val="20"/>
                <w:szCs w:val="20"/>
              </w:rPr>
              <w:t xml:space="preserve"> </w:t>
            </w:r>
          </w:p>
        </w:tc>
        <w:tc>
          <w:tcPr>
            <w:tcW w:w="2694" w:type="dxa"/>
          </w:tcPr>
          <w:p w:rsidR="00CD304E" w:rsidRPr="00FD0D0D" w:rsidRDefault="00CD304E" w:rsidP="00CD304E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Sistema</w:t>
            </w:r>
          </w:p>
        </w:tc>
      </w:tr>
      <w:tr w:rsidR="00CD304E" w:rsidTr="00CD304E">
        <w:tc>
          <w:tcPr>
            <w:tcW w:w="3989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Escenario principal</w:t>
            </w:r>
          </w:p>
        </w:tc>
        <w:tc>
          <w:tcPr>
            <w:tcW w:w="2770" w:type="dxa"/>
          </w:tcPr>
          <w:p w:rsidR="00CD304E" w:rsidRPr="00BB6444" w:rsidRDefault="00CD304E" w:rsidP="00CD304E">
            <w:pPr>
              <w:pStyle w:val="Prrafodelista"/>
              <w:numPr>
                <w:ilvl w:val="0"/>
                <w:numId w:val="18"/>
              </w:numPr>
              <w:autoSpaceDE w:val="0"/>
              <w:autoSpaceDN w:val="0"/>
              <w:adjustRightInd w:val="0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ingre a nuestra pagina</w:t>
            </w:r>
            <w:r w:rsidRPr="00BB6444">
              <w:rPr>
                <w:rFonts w:cstheme="minorHAnsi"/>
                <w:sz w:val="20"/>
                <w:szCs w:val="20"/>
              </w:rPr>
              <w:t xml:space="preserve"> </w:t>
            </w:r>
          </w:p>
          <w:p w:rsidR="00CD304E" w:rsidRPr="00FD0D0D" w:rsidRDefault="00CD304E" w:rsidP="00CD304E">
            <w:pPr>
              <w:pStyle w:val="Prrafodelista"/>
              <w:numPr>
                <w:ilvl w:val="0"/>
                <w:numId w:val="18"/>
              </w:numPr>
              <w:autoSpaceDE w:val="0"/>
              <w:autoSpaceDN w:val="0"/>
              <w:adjustRightInd w:val="0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se registra</w:t>
            </w:r>
          </w:p>
          <w:p w:rsidR="00CD304E" w:rsidRDefault="00CD304E" w:rsidP="00CD304E">
            <w:pPr>
              <w:pStyle w:val="Prrafodelista"/>
              <w:numPr>
                <w:ilvl w:val="0"/>
                <w:numId w:val="18"/>
              </w:numPr>
              <w:autoSpaceDE w:val="0"/>
              <w:autoSpaceDN w:val="0"/>
              <w:adjustRightInd w:val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0"/>
                <w:szCs w:val="20"/>
              </w:rPr>
              <w:t>El usuario busca información sobre los medicamentos que necesite.</w:t>
            </w:r>
          </w:p>
        </w:tc>
        <w:tc>
          <w:tcPr>
            <w:tcW w:w="2694" w:type="dxa"/>
          </w:tcPr>
          <w:p w:rsidR="00CD304E" w:rsidRDefault="00CD304E" w:rsidP="00CD304E">
            <w:pPr>
              <w:pStyle w:val="Prrafodelista"/>
              <w:numPr>
                <w:ilvl w:val="0"/>
                <w:numId w:val="18"/>
              </w:numPr>
              <w:autoSpaceDE w:val="0"/>
              <w:autoSpaceDN w:val="0"/>
              <w:adjustRightInd w:val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0"/>
                <w:szCs w:val="20"/>
              </w:rPr>
              <w:t>El sistema muestra la información de los medicamentos que necesite el usuario.</w:t>
            </w:r>
          </w:p>
        </w:tc>
      </w:tr>
      <w:tr w:rsidR="00CD304E" w:rsidTr="00CD304E">
        <w:tc>
          <w:tcPr>
            <w:tcW w:w="3989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Alternativas</w:t>
            </w:r>
          </w:p>
        </w:tc>
        <w:tc>
          <w:tcPr>
            <w:tcW w:w="5464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Que no tengamos los medicamentos que solicitan nuestros usuarios.</w:t>
            </w:r>
          </w:p>
        </w:tc>
      </w:tr>
      <w:tr w:rsidR="00CD304E" w:rsidTr="00CD304E">
        <w:tc>
          <w:tcPr>
            <w:tcW w:w="3989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Observaciones</w:t>
            </w:r>
          </w:p>
        </w:tc>
        <w:tc>
          <w:tcPr>
            <w:tcW w:w="5464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El sistema busca los sistemas que tengamos disponibles en la página.</w:t>
            </w:r>
          </w:p>
        </w:tc>
      </w:tr>
      <w:tr w:rsidR="00CD304E" w:rsidTr="00CD304E">
        <w:trPr>
          <w:trHeight w:val="77"/>
        </w:trPr>
        <w:tc>
          <w:tcPr>
            <w:tcW w:w="3989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Requisitos no funcionales</w:t>
            </w:r>
          </w:p>
        </w:tc>
        <w:tc>
          <w:tcPr>
            <w:tcW w:w="5464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Que nuestros usuarios entiendan nuestra página.</w:t>
            </w:r>
          </w:p>
        </w:tc>
      </w:tr>
    </w:tbl>
    <w:p w:rsidR="007860D4" w:rsidRDefault="007860D4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CD304E" w:rsidRPr="007860D4" w:rsidRDefault="00CD304E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8"/>
          <w:szCs w:val="24"/>
        </w:rPr>
      </w:pPr>
      <w:r w:rsidRPr="007860D4">
        <w:rPr>
          <w:rFonts w:cstheme="minorHAnsi"/>
          <w:b/>
          <w:sz w:val="28"/>
          <w:szCs w:val="24"/>
        </w:rPr>
        <w:t>C</w:t>
      </w:r>
      <w:r w:rsidR="007860D4" w:rsidRPr="007860D4">
        <w:rPr>
          <w:rFonts w:cstheme="minorHAnsi"/>
          <w:b/>
          <w:sz w:val="28"/>
          <w:szCs w:val="24"/>
        </w:rPr>
        <w:t>uadros de casos de uso</w:t>
      </w:r>
    </w:p>
    <w:p w:rsidR="00CD304E" w:rsidRDefault="00CD304E" w:rsidP="00CD304E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CD304E" w:rsidRDefault="00CD304E" w:rsidP="00CD304E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tbl>
      <w:tblPr>
        <w:tblStyle w:val="Tablaconcuadrcula"/>
        <w:tblpPr w:leftFromText="141" w:rightFromText="141" w:vertAnchor="text" w:horzAnchor="page" w:tblpX="748" w:tblpY="-230"/>
        <w:tblW w:w="10529" w:type="dxa"/>
        <w:tblLook w:val="04A0" w:firstRow="1" w:lastRow="0" w:firstColumn="1" w:lastColumn="0" w:noHBand="0" w:noVBand="1"/>
      </w:tblPr>
      <w:tblGrid>
        <w:gridCol w:w="2620"/>
        <w:gridCol w:w="4757"/>
        <w:gridCol w:w="3152"/>
      </w:tblGrid>
      <w:tr w:rsidR="00CD304E" w:rsidTr="00CD304E">
        <w:trPr>
          <w:trHeight w:val="264"/>
        </w:trPr>
        <w:tc>
          <w:tcPr>
            <w:tcW w:w="2620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Inventario</w:t>
            </w:r>
          </w:p>
        </w:tc>
        <w:tc>
          <w:tcPr>
            <w:tcW w:w="7909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Consultar</w:t>
            </w:r>
          </w:p>
        </w:tc>
      </w:tr>
      <w:tr w:rsidR="00CD304E" w:rsidTr="00CD304E">
        <w:trPr>
          <w:trHeight w:val="542"/>
        </w:trPr>
        <w:tc>
          <w:tcPr>
            <w:tcW w:w="2620" w:type="dxa"/>
          </w:tcPr>
          <w:p w:rsidR="00CD304E" w:rsidRDefault="007860D4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7909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Que los medicamentos que soliciten nuestros usuarios lleguen con puntualidad y seguridad.</w:t>
            </w:r>
          </w:p>
        </w:tc>
      </w:tr>
      <w:tr w:rsidR="00CD304E" w:rsidTr="00CD304E">
        <w:trPr>
          <w:trHeight w:val="264"/>
        </w:trPr>
        <w:tc>
          <w:tcPr>
            <w:tcW w:w="2620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Dependencia</w:t>
            </w:r>
          </w:p>
        </w:tc>
        <w:tc>
          <w:tcPr>
            <w:tcW w:w="7909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Identificación del usuario</w:t>
            </w:r>
          </w:p>
        </w:tc>
      </w:tr>
      <w:tr w:rsidR="00CD304E" w:rsidTr="00CD304E">
        <w:trPr>
          <w:trHeight w:val="264"/>
        </w:trPr>
        <w:tc>
          <w:tcPr>
            <w:tcW w:w="2620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Actores</w:t>
            </w:r>
          </w:p>
        </w:tc>
        <w:tc>
          <w:tcPr>
            <w:tcW w:w="7909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Usuarios</w:t>
            </w:r>
          </w:p>
        </w:tc>
      </w:tr>
      <w:tr w:rsidR="00CD304E" w:rsidTr="00CD304E">
        <w:trPr>
          <w:trHeight w:val="542"/>
        </w:trPr>
        <w:tc>
          <w:tcPr>
            <w:tcW w:w="2620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Precondiciones</w:t>
            </w:r>
          </w:p>
        </w:tc>
        <w:tc>
          <w:tcPr>
            <w:tcW w:w="7909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Que se pueda ingresar fácilmente a la página y comprar de una manera segura y confiable.</w:t>
            </w:r>
          </w:p>
        </w:tc>
      </w:tr>
      <w:tr w:rsidR="00CD304E" w:rsidTr="00CD304E">
        <w:trPr>
          <w:trHeight w:val="264"/>
        </w:trPr>
        <w:tc>
          <w:tcPr>
            <w:tcW w:w="2620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Post</w:t>
            </w:r>
            <w:r w:rsidR="007860D4">
              <w:rPr>
                <w:rFonts w:cstheme="minorHAnsi"/>
                <w:sz w:val="24"/>
                <w:szCs w:val="24"/>
              </w:rPr>
              <w:t>-</w:t>
            </w:r>
            <w:r>
              <w:rPr>
                <w:rFonts w:cstheme="minorHAnsi"/>
                <w:sz w:val="24"/>
                <w:szCs w:val="24"/>
              </w:rPr>
              <w:t>condiciones</w:t>
            </w:r>
          </w:p>
        </w:tc>
        <w:tc>
          <w:tcPr>
            <w:tcW w:w="7909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Confirmar el pago y acceder al envió solicitado.</w:t>
            </w:r>
          </w:p>
        </w:tc>
      </w:tr>
      <w:tr w:rsidR="00CD304E" w:rsidTr="00CD304E">
        <w:trPr>
          <w:trHeight w:val="214"/>
        </w:trPr>
        <w:tc>
          <w:tcPr>
            <w:tcW w:w="2620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57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Usuario</w:t>
            </w:r>
          </w:p>
        </w:tc>
        <w:tc>
          <w:tcPr>
            <w:tcW w:w="3151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Sistema</w:t>
            </w:r>
          </w:p>
        </w:tc>
      </w:tr>
      <w:tr w:rsidR="00CD304E" w:rsidTr="00CD304E">
        <w:trPr>
          <w:trHeight w:val="1125"/>
        </w:trPr>
        <w:tc>
          <w:tcPr>
            <w:tcW w:w="2620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Escenario principal</w:t>
            </w:r>
          </w:p>
        </w:tc>
        <w:tc>
          <w:tcPr>
            <w:tcW w:w="4757" w:type="dxa"/>
          </w:tcPr>
          <w:p w:rsidR="00CD304E" w:rsidRPr="00FD0D0D" w:rsidRDefault="00CD304E" w:rsidP="00CD304E">
            <w:pPr>
              <w:pStyle w:val="Prrafodelista"/>
              <w:numPr>
                <w:ilvl w:val="0"/>
                <w:numId w:val="17"/>
              </w:numPr>
              <w:autoSpaceDE w:val="0"/>
              <w:autoSpaceDN w:val="0"/>
              <w:adjustRightInd w:val="0"/>
              <w:jc w:val="both"/>
              <w:rPr>
                <w:rFonts w:cstheme="minorHAnsi"/>
                <w:sz w:val="20"/>
                <w:szCs w:val="20"/>
              </w:rPr>
            </w:pPr>
            <w:r w:rsidRPr="00FD0D0D">
              <w:rPr>
                <w:rFonts w:cstheme="minorHAnsi"/>
                <w:sz w:val="20"/>
                <w:szCs w:val="20"/>
              </w:rPr>
              <w:t xml:space="preserve">Ingresar a la </w:t>
            </w:r>
          </w:p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jc w:val="both"/>
              <w:rPr>
                <w:rFonts w:cstheme="minorHAnsi"/>
                <w:sz w:val="20"/>
                <w:szCs w:val="20"/>
              </w:rPr>
            </w:pPr>
            <w:r w:rsidRPr="00FD0D0D">
              <w:rPr>
                <w:rFonts w:cstheme="minorHAnsi"/>
                <w:sz w:val="20"/>
                <w:szCs w:val="20"/>
              </w:rPr>
              <w:t>Pagina</w:t>
            </w:r>
          </w:p>
          <w:p w:rsidR="00CD304E" w:rsidRPr="00FD0D0D" w:rsidRDefault="00CD304E" w:rsidP="00CD304E">
            <w:pPr>
              <w:pStyle w:val="Prrafodelista"/>
              <w:numPr>
                <w:ilvl w:val="0"/>
                <w:numId w:val="17"/>
              </w:numPr>
              <w:autoSpaceDE w:val="0"/>
              <w:autoSpaceDN w:val="0"/>
              <w:adjustRightInd w:val="0"/>
              <w:jc w:val="both"/>
              <w:rPr>
                <w:rFonts w:cstheme="minorHAnsi"/>
                <w:sz w:val="20"/>
                <w:szCs w:val="20"/>
              </w:rPr>
            </w:pPr>
            <w:r w:rsidRPr="00FD0D0D">
              <w:rPr>
                <w:rFonts w:cstheme="minorHAnsi"/>
                <w:sz w:val="20"/>
                <w:szCs w:val="20"/>
              </w:rPr>
              <w:t>Datos del usuario</w:t>
            </w:r>
          </w:p>
          <w:p w:rsidR="00CD304E" w:rsidRPr="00FD0D0D" w:rsidRDefault="00CD304E" w:rsidP="00CD304E">
            <w:pPr>
              <w:pStyle w:val="Prrafodelista"/>
              <w:numPr>
                <w:ilvl w:val="0"/>
                <w:numId w:val="17"/>
              </w:numPr>
              <w:autoSpaceDE w:val="0"/>
              <w:autoSpaceDN w:val="0"/>
              <w:adjustRightInd w:val="0"/>
              <w:jc w:val="both"/>
              <w:rPr>
                <w:rFonts w:cstheme="minorHAnsi"/>
                <w:sz w:val="20"/>
                <w:szCs w:val="20"/>
              </w:rPr>
            </w:pPr>
            <w:r w:rsidRPr="00FD0D0D">
              <w:rPr>
                <w:rFonts w:cstheme="minorHAnsi"/>
                <w:sz w:val="20"/>
                <w:szCs w:val="20"/>
              </w:rPr>
              <w:t>El usuario solicita</w:t>
            </w:r>
          </w:p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0"/>
                <w:szCs w:val="20"/>
              </w:rPr>
              <w:t xml:space="preserve">               l</w:t>
            </w:r>
            <w:r w:rsidRPr="00FD0D0D">
              <w:rPr>
                <w:rFonts w:cstheme="minorHAnsi"/>
                <w:sz w:val="20"/>
                <w:szCs w:val="20"/>
              </w:rPr>
              <w:t>o que quiere comprar</w:t>
            </w:r>
          </w:p>
        </w:tc>
        <w:tc>
          <w:tcPr>
            <w:tcW w:w="3151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 w:rsidRPr="00FD0D0D">
              <w:rPr>
                <w:rFonts w:cstheme="minorHAnsi"/>
                <w:sz w:val="20"/>
                <w:szCs w:val="20"/>
              </w:rPr>
              <w:t>El sistema revisa si el pago fue hecho para poder enviar los medicamentos.</w:t>
            </w:r>
          </w:p>
        </w:tc>
      </w:tr>
      <w:tr w:rsidR="00CD304E" w:rsidTr="00CD304E">
        <w:trPr>
          <w:trHeight w:val="542"/>
        </w:trPr>
        <w:tc>
          <w:tcPr>
            <w:tcW w:w="2620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Alternativas</w:t>
            </w:r>
          </w:p>
        </w:tc>
        <w:tc>
          <w:tcPr>
            <w:tcW w:w="7909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Que no tengamos los medicamentos que solicitan nuestros usuarios.</w:t>
            </w:r>
          </w:p>
        </w:tc>
      </w:tr>
      <w:tr w:rsidR="00CD304E" w:rsidTr="00CD304E">
        <w:trPr>
          <w:trHeight w:val="542"/>
        </w:trPr>
        <w:tc>
          <w:tcPr>
            <w:tcW w:w="2620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Observaciones</w:t>
            </w:r>
          </w:p>
        </w:tc>
        <w:tc>
          <w:tcPr>
            <w:tcW w:w="7909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El sistema busca los sistemas que tengamos disponibles en la página.</w:t>
            </w:r>
          </w:p>
        </w:tc>
      </w:tr>
      <w:tr w:rsidR="00CD304E" w:rsidTr="00CD304E">
        <w:trPr>
          <w:trHeight w:val="528"/>
        </w:trPr>
        <w:tc>
          <w:tcPr>
            <w:tcW w:w="2620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Requisitos no funcionales</w:t>
            </w:r>
          </w:p>
        </w:tc>
        <w:tc>
          <w:tcPr>
            <w:tcW w:w="7909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Que sea entretenida.</w:t>
            </w:r>
          </w:p>
        </w:tc>
      </w:tr>
    </w:tbl>
    <w:p w:rsidR="007860D4" w:rsidRDefault="007860D4" w:rsidP="007860D4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CD304E" w:rsidRPr="007860D4" w:rsidRDefault="00CD304E" w:rsidP="007860D4">
      <w:pPr>
        <w:tabs>
          <w:tab w:val="left" w:pos="6030"/>
        </w:tabs>
        <w:rPr>
          <w:rFonts w:cstheme="minorHAnsi"/>
          <w:b/>
          <w:sz w:val="28"/>
          <w:szCs w:val="24"/>
        </w:rPr>
      </w:pPr>
      <w:r w:rsidRPr="007860D4">
        <w:rPr>
          <w:rFonts w:cstheme="minorHAnsi"/>
          <w:b/>
          <w:sz w:val="28"/>
          <w:szCs w:val="24"/>
        </w:rPr>
        <w:t>D</w:t>
      </w:r>
      <w:r w:rsidR="007860D4">
        <w:rPr>
          <w:rFonts w:cstheme="minorHAnsi"/>
          <w:b/>
          <w:sz w:val="28"/>
          <w:szCs w:val="24"/>
        </w:rPr>
        <w:t>iagramas UML</w:t>
      </w:r>
    </w:p>
    <w:p w:rsidR="00C71089" w:rsidRDefault="00C71089" w:rsidP="00C71089">
      <w:pPr>
        <w:pStyle w:val="Prrafodelista"/>
        <w:tabs>
          <w:tab w:val="left" w:pos="6030"/>
        </w:tabs>
        <w:rPr>
          <w:rFonts w:ascii="Times New Roman" w:hAnsi="Times New Roman" w:cs="Times New Roman"/>
        </w:rPr>
      </w:pPr>
    </w:p>
    <w:p w:rsidR="007860D4" w:rsidRDefault="00C71089" w:rsidP="00CD304E">
      <w:pPr>
        <w:pStyle w:val="Prrafodelista"/>
        <w:numPr>
          <w:ilvl w:val="0"/>
          <w:numId w:val="19"/>
        </w:numPr>
        <w:tabs>
          <w:tab w:val="left" w:pos="6030"/>
        </w:tabs>
        <w:rPr>
          <w:rFonts w:ascii="Times New Roman" w:hAnsi="Times New Roman" w:cs="Times New Roman"/>
        </w:rPr>
      </w:pPr>
      <w:r w:rsidRPr="00CD304E">
        <w:rPr>
          <w:noProof/>
          <w:lang w:val="es-CO" w:eastAsia="es-CO"/>
        </w:rPr>
        <w:drawing>
          <wp:anchor distT="0" distB="0" distL="114300" distR="114300" simplePos="0" relativeHeight="251654144" behindDoc="0" locked="0" layoutInCell="1" allowOverlap="1" wp14:anchorId="3E2CCF9C" wp14:editId="58256199">
            <wp:simplePos x="0" y="0"/>
            <wp:positionH relativeFrom="column">
              <wp:posOffset>-337820</wp:posOffset>
            </wp:positionH>
            <wp:positionV relativeFrom="paragraph">
              <wp:posOffset>391795</wp:posOffset>
            </wp:positionV>
            <wp:extent cx="6167755" cy="2906395"/>
            <wp:effectExtent l="76200" t="76200" r="137795" b="141605"/>
            <wp:wrapThrough wrapText="bothSides">
              <wp:wrapPolygon edited="0">
                <wp:start x="-133" y="-566"/>
                <wp:lineTo x="-267" y="-425"/>
                <wp:lineTo x="-267" y="21945"/>
                <wp:lineTo x="-133" y="22511"/>
                <wp:lineTo x="21882" y="22511"/>
                <wp:lineTo x="22016" y="22228"/>
                <wp:lineTo x="22016" y="1841"/>
                <wp:lineTo x="21882" y="-283"/>
                <wp:lineTo x="21882" y="-566"/>
                <wp:lineTo x="-133" y="-566"/>
              </wp:wrapPolygon>
            </wp:wrapThrough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2906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60D4" w:rsidRPr="007860D4">
        <w:rPr>
          <w:rFonts w:ascii="Times New Roman" w:hAnsi="Times New Roman" w:cs="Times New Roman"/>
        </w:rPr>
        <w:t>Diagrama de casos de usos</w:t>
      </w:r>
    </w:p>
    <w:p w:rsidR="00447B4F" w:rsidRDefault="00447B4F" w:rsidP="00C71089">
      <w:pPr>
        <w:pStyle w:val="Prrafodelista"/>
        <w:tabs>
          <w:tab w:val="left" w:pos="6030"/>
        </w:tabs>
        <w:rPr>
          <w:rFonts w:ascii="Times New Roman" w:hAnsi="Times New Roman" w:cs="Times New Roman"/>
        </w:rPr>
      </w:pPr>
    </w:p>
    <w:p w:rsidR="00C71089" w:rsidRDefault="00C71089" w:rsidP="00C71089">
      <w:pPr>
        <w:pStyle w:val="Prrafodelista"/>
        <w:numPr>
          <w:ilvl w:val="0"/>
          <w:numId w:val="19"/>
        </w:numPr>
        <w:tabs>
          <w:tab w:val="left" w:pos="60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Diagrama de c</w:t>
      </w:r>
      <w:r w:rsidRPr="007860D4">
        <w:rPr>
          <w:rFonts w:ascii="Times New Roman" w:hAnsi="Times New Roman" w:cs="Times New Roman"/>
        </w:rPr>
        <w:t>lase</w:t>
      </w:r>
    </w:p>
    <w:p w:rsidR="00824E41" w:rsidRDefault="00824E41" w:rsidP="00CD304E">
      <w:pPr>
        <w:tabs>
          <w:tab w:val="left" w:pos="6030"/>
        </w:tabs>
        <w:rPr>
          <w:noProof/>
          <w:lang w:eastAsia="es-ES"/>
        </w:rPr>
      </w:pPr>
      <w:r>
        <w:rPr>
          <w:noProof/>
          <w:lang w:val="es-CO" w:eastAsia="es-CO"/>
        </w:rPr>
        <w:drawing>
          <wp:inline distT="0" distB="0" distL="0" distR="0" wp14:anchorId="08368D3A" wp14:editId="4E591E0E">
            <wp:extent cx="5400040" cy="3447887"/>
            <wp:effectExtent l="76200" t="76200" r="124460" b="133985"/>
            <wp:docPr id="2052" name="Imagen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7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7B4F" w:rsidRDefault="00447B4F" w:rsidP="00CD304E">
      <w:pPr>
        <w:tabs>
          <w:tab w:val="left" w:pos="6030"/>
        </w:tabs>
        <w:rPr>
          <w:rFonts w:cstheme="minorHAnsi"/>
        </w:rPr>
      </w:pPr>
    </w:p>
    <w:p w:rsidR="00447B4F" w:rsidRPr="007860D4" w:rsidRDefault="00C71089" w:rsidP="007860D4">
      <w:pPr>
        <w:pStyle w:val="Prrafodelista"/>
        <w:numPr>
          <w:ilvl w:val="0"/>
          <w:numId w:val="20"/>
        </w:numPr>
        <w:tabs>
          <w:tab w:val="left" w:pos="6030"/>
        </w:tabs>
        <w:rPr>
          <w:rFonts w:ascii="Times New Roman" w:hAnsi="Times New Roman" w:cs="Times New Roman"/>
          <w:szCs w:val="24"/>
        </w:rPr>
      </w:pPr>
      <w:r w:rsidRPr="003576FC">
        <w:rPr>
          <w:rFonts w:cstheme="minorHAnsi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63360" behindDoc="0" locked="0" layoutInCell="1" allowOverlap="1" wp14:anchorId="79239D61" wp14:editId="665993A3">
            <wp:simplePos x="0" y="0"/>
            <wp:positionH relativeFrom="column">
              <wp:posOffset>253365</wp:posOffset>
            </wp:positionH>
            <wp:positionV relativeFrom="paragraph">
              <wp:posOffset>690880</wp:posOffset>
            </wp:positionV>
            <wp:extent cx="5400040" cy="2637155"/>
            <wp:effectExtent l="76200" t="76200" r="124460" b="125095"/>
            <wp:wrapSquare wrapText="bothSides"/>
            <wp:docPr id="20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/>
                  </pic:spPr>
                </pic:pic>
              </a:graphicData>
            </a:graphic>
          </wp:anchor>
        </w:drawing>
      </w:r>
      <w:r w:rsidR="007860D4" w:rsidRPr="007860D4">
        <w:rPr>
          <w:rFonts w:ascii="Times New Roman" w:hAnsi="Times New Roman" w:cs="Times New Roman"/>
          <w:szCs w:val="24"/>
        </w:rPr>
        <w:t>Diagrama de secuencia</w:t>
      </w:r>
    </w:p>
    <w:p w:rsidR="003576FC" w:rsidRDefault="003576FC" w:rsidP="00CD304E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824E41" w:rsidRDefault="00824E41" w:rsidP="00824E41">
      <w:pPr>
        <w:pStyle w:val="Prrafodelista"/>
        <w:tabs>
          <w:tab w:val="left" w:pos="6030"/>
        </w:tabs>
        <w:rPr>
          <w:rFonts w:ascii="Times New Roman" w:hAnsi="Times New Roman" w:cs="Times New Roman"/>
          <w:szCs w:val="24"/>
        </w:rPr>
      </w:pPr>
    </w:p>
    <w:p w:rsidR="00824E41" w:rsidRPr="00824E41" w:rsidRDefault="00824E41" w:rsidP="00824E41">
      <w:pPr>
        <w:pStyle w:val="Prrafodelista"/>
        <w:rPr>
          <w:rFonts w:ascii="Times New Roman" w:hAnsi="Times New Roman" w:cs="Times New Roman"/>
          <w:szCs w:val="24"/>
        </w:rPr>
      </w:pPr>
    </w:p>
    <w:p w:rsidR="00CD304E" w:rsidRPr="007860D4" w:rsidRDefault="00447B4F" w:rsidP="007860D4">
      <w:pPr>
        <w:pStyle w:val="Prrafodelista"/>
        <w:numPr>
          <w:ilvl w:val="0"/>
          <w:numId w:val="20"/>
        </w:numPr>
        <w:tabs>
          <w:tab w:val="left" w:pos="6030"/>
        </w:tabs>
        <w:rPr>
          <w:rFonts w:ascii="Times New Roman" w:hAnsi="Times New Roman" w:cs="Times New Roman"/>
          <w:szCs w:val="24"/>
        </w:rPr>
      </w:pPr>
      <w:r w:rsidRPr="007860D4">
        <w:rPr>
          <w:rFonts w:ascii="Times New Roman" w:hAnsi="Times New Roman" w:cs="Times New Roman"/>
          <w:szCs w:val="24"/>
        </w:rPr>
        <w:lastRenderedPageBreak/>
        <w:t>D</w:t>
      </w:r>
      <w:r w:rsidR="007860D4" w:rsidRPr="007860D4">
        <w:rPr>
          <w:rFonts w:ascii="Times New Roman" w:hAnsi="Times New Roman" w:cs="Times New Roman"/>
          <w:szCs w:val="24"/>
        </w:rPr>
        <w:t>iagrama entidad-relación</w:t>
      </w:r>
      <w:r w:rsidRPr="007860D4">
        <w:rPr>
          <w:rFonts w:ascii="Times New Roman" w:hAnsi="Times New Roman" w:cs="Times New Roman"/>
          <w:szCs w:val="24"/>
        </w:rPr>
        <w:t xml:space="preserve"> </w:t>
      </w:r>
    </w:p>
    <w:p w:rsidR="00447B4F" w:rsidRPr="00447B4F" w:rsidRDefault="00824E41" w:rsidP="00CD304E">
      <w:pPr>
        <w:tabs>
          <w:tab w:val="left" w:pos="6030"/>
        </w:tabs>
        <w:rPr>
          <w:rFonts w:cstheme="minorHAnsi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7C2A902F" wp14:editId="67F48E24">
            <wp:extent cx="5572125" cy="2676525"/>
            <wp:effectExtent l="76200" t="76200" r="142875" b="142875"/>
            <wp:docPr id="2051" name="Imagen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8342" t="18001" r="3527" b="5663"/>
                    <a:stretch/>
                  </pic:blipFill>
                  <pic:spPr bwMode="auto">
                    <a:xfrm>
                      <a:off x="0" y="0"/>
                      <a:ext cx="5571469" cy="2676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04E" w:rsidRDefault="00CD304E" w:rsidP="00CD304E">
      <w:pPr>
        <w:tabs>
          <w:tab w:val="left" w:pos="6030"/>
        </w:tabs>
        <w:rPr>
          <w:rFonts w:ascii="Times New Roman" w:hAnsi="Times New Roman" w:cs="Times New Roman"/>
        </w:rPr>
      </w:pPr>
    </w:p>
    <w:p w:rsidR="00447B4F" w:rsidRPr="007860D4" w:rsidRDefault="007860D4" w:rsidP="00CD304E">
      <w:pPr>
        <w:tabs>
          <w:tab w:val="left" w:pos="6030"/>
        </w:tabs>
        <w:rPr>
          <w:rFonts w:cstheme="minorHAnsi"/>
          <w:b/>
          <w:sz w:val="28"/>
          <w:szCs w:val="24"/>
        </w:rPr>
      </w:pPr>
      <w:r w:rsidRPr="007860D4">
        <w:rPr>
          <w:rFonts w:cstheme="minorHAnsi"/>
          <w:b/>
          <w:sz w:val="28"/>
          <w:szCs w:val="24"/>
        </w:rPr>
        <w:t>Bases de datos</w:t>
      </w:r>
    </w:p>
    <w:p w:rsidR="00447B4F" w:rsidRDefault="00447B4F" w:rsidP="00CD304E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447B4F" w:rsidRPr="00447B4F" w:rsidRDefault="003576FC" w:rsidP="00CD304E">
      <w:pPr>
        <w:tabs>
          <w:tab w:val="left" w:pos="6030"/>
        </w:tabs>
        <w:rPr>
          <w:rFonts w:cstheme="minorHAnsi"/>
          <w:sz w:val="24"/>
          <w:szCs w:val="24"/>
        </w:rPr>
      </w:pPr>
      <w:r w:rsidRPr="003576FC">
        <w:rPr>
          <w:rFonts w:cstheme="minorHAnsi"/>
          <w:noProof/>
          <w:sz w:val="24"/>
          <w:szCs w:val="24"/>
          <w:lang w:val="es-CO" w:eastAsia="es-CO"/>
        </w:rPr>
        <w:drawing>
          <wp:inline distT="0" distB="0" distL="0" distR="0" wp14:anchorId="72E7AA12" wp14:editId="57FD8DCF">
            <wp:extent cx="5400040" cy="3094355"/>
            <wp:effectExtent l="0" t="0" r="0" b="0"/>
            <wp:docPr id="31" name="3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3" r="31040" b="25998"/>
                    <a:stretch/>
                  </pic:blipFill>
                  <pic:spPr bwMode="auto">
                    <a:xfrm>
                      <a:off x="0" y="0"/>
                      <a:ext cx="5400040" cy="309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0D4" w:rsidRDefault="007860D4" w:rsidP="00CD304E">
      <w:pPr>
        <w:tabs>
          <w:tab w:val="left" w:pos="6030"/>
        </w:tabs>
        <w:rPr>
          <w:rFonts w:ascii="Times New Roman" w:hAnsi="Times New Roman" w:cs="Times New Roman"/>
        </w:rPr>
      </w:pPr>
    </w:p>
    <w:p w:rsidR="00824E41" w:rsidRDefault="00824E41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</w:p>
    <w:p w:rsidR="00824E41" w:rsidRDefault="00824E41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</w:p>
    <w:p w:rsidR="00824E41" w:rsidRDefault="00824E41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</w:p>
    <w:p w:rsidR="00447B4F" w:rsidRPr="007860D4" w:rsidRDefault="007860D4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  <w:r w:rsidRPr="007860D4">
        <w:rPr>
          <w:rFonts w:cstheme="minorHAnsi"/>
          <w:b/>
          <w:sz w:val="24"/>
          <w:szCs w:val="24"/>
        </w:rPr>
        <w:lastRenderedPageBreak/>
        <w:t>Bases de datos</w:t>
      </w:r>
    </w:p>
    <w:p w:rsidR="007860D4" w:rsidRDefault="003576FC" w:rsidP="00CD304E">
      <w:pPr>
        <w:tabs>
          <w:tab w:val="left" w:pos="6030"/>
        </w:tabs>
        <w:rPr>
          <w:rFonts w:ascii="Times New Roman" w:hAnsi="Times New Roman" w:cs="Times New Roman"/>
        </w:rPr>
      </w:pPr>
      <w:r w:rsidRPr="003576FC">
        <w:rPr>
          <w:rFonts w:cstheme="minorHAnsi"/>
          <w:noProof/>
          <w:sz w:val="24"/>
          <w:szCs w:val="24"/>
          <w:lang w:val="es-CO" w:eastAsia="es-CO"/>
        </w:rPr>
        <w:drawing>
          <wp:inline distT="0" distB="0" distL="0" distR="0" wp14:anchorId="40CED1B8" wp14:editId="5E2210BC">
            <wp:extent cx="5400040" cy="3461385"/>
            <wp:effectExtent l="0" t="0" r="0" b="5715"/>
            <wp:docPr id="2048" name="3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</w:p>
    <w:p w:rsidR="004D25F9" w:rsidRDefault="004D25F9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</w:p>
    <w:p w:rsidR="004D25F9" w:rsidRDefault="004D25F9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</w:p>
    <w:p w:rsidR="00447B4F" w:rsidRPr="007860D4" w:rsidRDefault="007860D4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  <w:r w:rsidRPr="007860D4">
        <w:rPr>
          <w:rFonts w:cstheme="minorHAnsi"/>
          <w:b/>
          <w:sz w:val="24"/>
          <w:szCs w:val="24"/>
        </w:rPr>
        <w:t>Diccionario de datos</w:t>
      </w:r>
    </w:p>
    <w:p w:rsidR="00C71089" w:rsidRPr="00C71089" w:rsidRDefault="003E433C" w:rsidP="00CD304E">
      <w:pPr>
        <w:tabs>
          <w:tab w:val="left" w:pos="6030"/>
        </w:tabs>
        <w:rPr>
          <w:rFonts w:cstheme="minorHAnsi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45D17C68" wp14:editId="55842740">
            <wp:extent cx="5400040" cy="2761731"/>
            <wp:effectExtent l="76200" t="76200" r="124460" b="133985"/>
            <wp:docPr id="2059" name="Imagen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17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4E41" w:rsidRDefault="00824E41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</w:p>
    <w:p w:rsidR="003E433C" w:rsidRDefault="003E433C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</w:p>
    <w:p w:rsidR="00824E41" w:rsidRDefault="003E433C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8D8BAAA" wp14:editId="0D7DF1BD">
            <wp:extent cx="5400675" cy="2533650"/>
            <wp:effectExtent l="76200" t="76200" r="142875" b="133350"/>
            <wp:docPr id="2060" name="Imagen 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3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33C" w:rsidRDefault="004D25F9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54E59989" wp14:editId="1168B1CC">
            <wp:extent cx="5390371" cy="2238375"/>
            <wp:effectExtent l="76200" t="76200" r="134620" b="123825"/>
            <wp:docPr id="2061" name="Imagen 2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3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25F9" w:rsidRDefault="004D25F9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5C2CBCCE" wp14:editId="76F85484">
            <wp:extent cx="5400040" cy="2888820"/>
            <wp:effectExtent l="76200" t="76200" r="124460" b="140335"/>
            <wp:docPr id="2062" name="Imagen 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25F9" w:rsidRDefault="004D25F9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2F016BC" wp14:editId="51E66C99">
            <wp:extent cx="5400040" cy="2868657"/>
            <wp:effectExtent l="76200" t="76200" r="124460" b="141605"/>
            <wp:docPr id="2063" name="Imagen 2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6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25F9" w:rsidRDefault="004D25F9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</w:p>
    <w:p w:rsidR="003576FC" w:rsidRDefault="00C71089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  <w:r w:rsidRPr="00C71089">
        <w:rPr>
          <w:rFonts w:cstheme="minorHAnsi"/>
          <w:b/>
          <w:sz w:val="24"/>
          <w:szCs w:val="24"/>
        </w:rPr>
        <w:t xml:space="preserve">Cronograma </w:t>
      </w:r>
    </w:p>
    <w:p w:rsidR="00CF2674" w:rsidRPr="00C71089" w:rsidRDefault="00CF2674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  <w:r w:rsidRPr="00CF2674">
        <w:rPr>
          <w:rFonts w:cstheme="minorHAnsi"/>
          <w:b/>
          <w:sz w:val="24"/>
          <w:szCs w:val="24"/>
          <w:lang w:val="es-CO"/>
        </w:rPr>
        <w:drawing>
          <wp:inline distT="0" distB="0" distL="0" distR="0" wp14:anchorId="1DF5B93E" wp14:editId="30ED22E0">
            <wp:extent cx="5715000" cy="3295650"/>
            <wp:effectExtent l="76200" t="76200" r="133350" b="133350"/>
            <wp:docPr id="30" name="5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 Imagen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95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2674" w:rsidRDefault="00CF2674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</w:p>
    <w:p w:rsidR="00CF2674" w:rsidRDefault="00CF2674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</w:p>
    <w:p w:rsidR="00CF2674" w:rsidRDefault="00CF2674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</w:p>
    <w:p w:rsidR="00CF2674" w:rsidRDefault="00CF2674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</w:p>
    <w:p w:rsidR="003576FC" w:rsidRPr="00C71089" w:rsidRDefault="00C71089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  <w:bookmarkStart w:id="0" w:name="_GoBack"/>
      <w:bookmarkEnd w:id="0"/>
      <w:r w:rsidRPr="00C71089">
        <w:rPr>
          <w:rFonts w:cstheme="minorHAnsi"/>
          <w:b/>
          <w:sz w:val="24"/>
          <w:szCs w:val="24"/>
        </w:rPr>
        <w:lastRenderedPageBreak/>
        <w:t>Presupuesto</w:t>
      </w:r>
    </w:p>
    <w:tbl>
      <w:tblPr>
        <w:tblStyle w:val="Tabladelista41"/>
        <w:tblW w:w="0" w:type="auto"/>
        <w:tblInd w:w="-318" w:type="dxa"/>
        <w:tblLayout w:type="fixed"/>
        <w:tblLook w:val="04A0" w:firstRow="1" w:lastRow="0" w:firstColumn="1" w:lastColumn="0" w:noHBand="0" w:noVBand="1"/>
      </w:tblPr>
      <w:tblGrid>
        <w:gridCol w:w="2694"/>
        <w:gridCol w:w="426"/>
        <w:gridCol w:w="850"/>
        <w:gridCol w:w="1701"/>
        <w:gridCol w:w="1418"/>
        <w:gridCol w:w="1949"/>
      </w:tblGrid>
      <w:tr w:rsidR="00C71089" w:rsidTr="004533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gridSpan w:val="2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577F1">
              <w:rPr>
                <w:rFonts w:ascii="Arial" w:hAnsi="Arial" w:cs="Arial"/>
                <w:sz w:val="24"/>
                <w:szCs w:val="24"/>
              </w:rPr>
              <w:t>ITEM</w:t>
            </w:r>
          </w:p>
        </w:tc>
        <w:tc>
          <w:tcPr>
            <w:tcW w:w="850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577F1">
              <w:rPr>
                <w:rFonts w:ascii="Arial" w:hAnsi="Arial" w:cs="Arial"/>
                <w:sz w:val="24"/>
                <w:szCs w:val="24"/>
              </w:rPr>
              <w:t>CANTIDAD</w:t>
            </w:r>
          </w:p>
        </w:tc>
        <w:tc>
          <w:tcPr>
            <w:tcW w:w="1701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577F1">
              <w:rPr>
                <w:rFonts w:ascii="Arial" w:hAnsi="Arial" w:cs="Arial"/>
                <w:sz w:val="24"/>
                <w:szCs w:val="24"/>
              </w:rPr>
              <w:t>VALOR UNITRARIO MES</w:t>
            </w:r>
          </w:p>
        </w:tc>
        <w:tc>
          <w:tcPr>
            <w:tcW w:w="1418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577F1">
              <w:rPr>
                <w:rFonts w:ascii="Arial" w:hAnsi="Arial" w:cs="Arial"/>
                <w:sz w:val="24"/>
                <w:szCs w:val="24"/>
              </w:rPr>
              <w:t>TIEMPO/MESES</w:t>
            </w:r>
          </w:p>
        </w:tc>
        <w:tc>
          <w:tcPr>
            <w:tcW w:w="1949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577F1">
              <w:rPr>
                <w:rFonts w:ascii="Arial" w:hAnsi="Arial" w:cs="Arial"/>
                <w:sz w:val="24"/>
                <w:szCs w:val="24"/>
              </w:rPr>
              <w:t>TOTAL</w:t>
            </w:r>
          </w:p>
        </w:tc>
      </w:tr>
      <w:tr w:rsidR="00C71089" w:rsidTr="00453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577F1">
              <w:rPr>
                <w:rFonts w:ascii="Arial" w:hAnsi="Arial" w:cs="Arial"/>
                <w:sz w:val="24"/>
                <w:szCs w:val="24"/>
              </w:rPr>
              <w:t>Gastos Administrativos</w:t>
            </w:r>
          </w:p>
        </w:tc>
        <w:tc>
          <w:tcPr>
            <w:tcW w:w="1276" w:type="dxa"/>
            <w:gridSpan w:val="2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949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C71089" w:rsidTr="004533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0577F1">
              <w:rPr>
                <w:rFonts w:ascii="Arial" w:hAnsi="Arial" w:cs="Arial"/>
                <w:b w:val="0"/>
                <w:sz w:val="24"/>
                <w:szCs w:val="24"/>
              </w:rPr>
              <w:t>Computador</w:t>
            </w:r>
          </w:p>
        </w:tc>
        <w:tc>
          <w:tcPr>
            <w:tcW w:w="1276" w:type="dxa"/>
            <w:gridSpan w:val="2"/>
          </w:tcPr>
          <w:p w:rsidR="00C71089" w:rsidRPr="0054261F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$1’850.000</w:t>
            </w:r>
          </w:p>
        </w:tc>
        <w:tc>
          <w:tcPr>
            <w:tcW w:w="1418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  <w:tc>
          <w:tcPr>
            <w:tcW w:w="1949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$3’700.000</w:t>
            </w:r>
          </w:p>
        </w:tc>
      </w:tr>
      <w:tr w:rsidR="00C71089" w:rsidTr="00453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0577F1">
              <w:rPr>
                <w:rFonts w:ascii="Arial" w:hAnsi="Arial" w:cs="Arial"/>
                <w:b w:val="0"/>
                <w:sz w:val="24"/>
                <w:szCs w:val="24"/>
              </w:rPr>
              <w:t>Servicios (luz, agua, internet, teléfono)</w:t>
            </w:r>
          </w:p>
        </w:tc>
        <w:tc>
          <w:tcPr>
            <w:tcW w:w="1276" w:type="dxa"/>
            <w:gridSpan w:val="2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</w:t>
            </w:r>
          </w:p>
        </w:tc>
        <w:tc>
          <w:tcPr>
            <w:tcW w:w="1701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$70.000</w:t>
            </w:r>
          </w:p>
        </w:tc>
        <w:tc>
          <w:tcPr>
            <w:tcW w:w="1418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949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$420.000</w:t>
            </w:r>
          </w:p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71089" w:rsidTr="004533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:rsidR="00C71089" w:rsidRPr="00F86712" w:rsidRDefault="00C71089" w:rsidP="00453377">
            <w:pPr>
              <w:tabs>
                <w:tab w:val="left" w:pos="1125"/>
              </w:tabs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Hosting</w:t>
            </w:r>
          </w:p>
        </w:tc>
        <w:tc>
          <w:tcPr>
            <w:tcW w:w="1276" w:type="dxa"/>
            <w:gridSpan w:val="2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$63.000</w:t>
            </w:r>
          </w:p>
        </w:tc>
        <w:tc>
          <w:tcPr>
            <w:tcW w:w="1418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949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$378.000</w:t>
            </w:r>
          </w:p>
        </w:tc>
      </w:tr>
      <w:tr w:rsidR="00C71089" w:rsidTr="00453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577F1">
              <w:rPr>
                <w:rFonts w:ascii="Arial" w:hAnsi="Arial" w:cs="Arial"/>
                <w:sz w:val="24"/>
                <w:szCs w:val="24"/>
              </w:rPr>
              <w:t>Recursos Humanos</w:t>
            </w:r>
          </w:p>
        </w:tc>
        <w:tc>
          <w:tcPr>
            <w:tcW w:w="1276" w:type="dxa"/>
            <w:gridSpan w:val="2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949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C71089" w:rsidTr="004533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0577F1">
              <w:rPr>
                <w:rFonts w:ascii="Arial" w:hAnsi="Arial" w:cs="Arial"/>
                <w:b w:val="0"/>
                <w:sz w:val="24"/>
                <w:szCs w:val="24"/>
              </w:rPr>
              <w:t>Tecnólogo en programación</w:t>
            </w:r>
          </w:p>
        </w:tc>
        <w:tc>
          <w:tcPr>
            <w:tcW w:w="1276" w:type="dxa"/>
            <w:gridSpan w:val="2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$750.000</w:t>
            </w:r>
          </w:p>
        </w:tc>
        <w:tc>
          <w:tcPr>
            <w:tcW w:w="1418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949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$9’000</w:t>
            </w:r>
            <w:r w:rsidRPr="000577F1">
              <w:rPr>
                <w:rFonts w:ascii="Arial" w:hAnsi="Arial" w:cs="Arial"/>
                <w:sz w:val="24"/>
                <w:szCs w:val="24"/>
              </w:rPr>
              <w:t>.000</w:t>
            </w:r>
          </w:p>
        </w:tc>
      </w:tr>
      <w:tr w:rsidR="00C71089" w:rsidTr="00453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577F1">
              <w:rPr>
                <w:rFonts w:ascii="Arial" w:hAnsi="Arial" w:cs="Arial"/>
                <w:sz w:val="24"/>
                <w:szCs w:val="24"/>
              </w:rPr>
              <w:t>Total</w:t>
            </w:r>
          </w:p>
        </w:tc>
        <w:tc>
          <w:tcPr>
            <w:tcW w:w="1276" w:type="dxa"/>
            <w:gridSpan w:val="2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949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$13’498.000</w:t>
            </w:r>
          </w:p>
        </w:tc>
      </w:tr>
    </w:tbl>
    <w:p w:rsidR="003576FC" w:rsidRDefault="003576FC" w:rsidP="00CD304E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824E41" w:rsidRDefault="00824E41" w:rsidP="00CD304E">
      <w:pPr>
        <w:tabs>
          <w:tab w:val="left" w:pos="6030"/>
        </w:tabs>
        <w:rPr>
          <w:rFonts w:cstheme="minorHAnsi"/>
          <w:b/>
          <w:sz w:val="28"/>
          <w:szCs w:val="24"/>
        </w:rPr>
      </w:pPr>
    </w:p>
    <w:p w:rsidR="00824E41" w:rsidRDefault="00824E41" w:rsidP="00CD304E">
      <w:pPr>
        <w:tabs>
          <w:tab w:val="left" w:pos="6030"/>
        </w:tabs>
        <w:rPr>
          <w:rFonts w:cstheme="minorHAnsi"/>
          <w:b/>
          <w:sz w:val="28"/>
          <w:szCs w:val="24"/>
        </w:rPr>
      </w:pPr>
    </w:p>
    <w:p w:rsidR="003576FC" w:rsidRPr="00C71089" w:rsidRDefault="00C71089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  <w:r w:rsidRPr="00C71089">
        <w:rPr>
          <w:rFonts w:cstheme="minorHAnsi"/>
          <w:b/>
          <w:sz w:val="28"/>
          <w:szCs w:val="24"/>
        </w:rPr>
        <w:t>Prototipo</w:t>
      </w:r>
    </w:p>
    <w:p w:rsidR="003576FC" w:rsidRDefault="003576FC" w:rsidP="00CD304E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3576FC" w:rsidRDefault="003576FC" w:rsidP="00CD304E">
      <w:pPr>
        <w:tabs>
          <w:tab w:val="left" w:pos="6030"/>
        </w:tabs>
        <w:rPr>
          <w:rFonts w:cstheme="minorHAnsi"/>
          <w:sz w:val="24"/>
          <w:szCs w:val="24"/>
        </w:rPr>
      </w:pPr>
      <w:r w:rsidRPr="003576FC">
        <w:rPr>
          <w:rFonts w:cstheme="minorHAnsi"/>
          <w:noProof/>
          <w:sz w:val="24"/>
          <w:szCs w:val="24"/>
          <w:lang w:val="es-CO" w:eastAsia="es-CO"/>
        </w:rPr>
        <w:drawing>
          <wp:inline distT="0" distB="0" distL="0" distR="0" wp14:anchorId="5EBE6A48" wp14:editId="17544B7C">
            <wp:extent cx="5400040" cy="3464560"/>
            <wp:effectExtent l="0" t="0" r="0" b="2540"/>
            <wp:docPr id="2053" name="3 Marcador de contenido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Marcador de contenido"/>
                    <pic:cNvPicPr>
                      <a:picLocks noGrp="1"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FC" w:rsidRPr="003576FC" w:rsidRDefault="003576FC" w:rsidP="00CD304E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3576FC" w:rsidRDefault="003576FC" w:rsidP="00CD304E">
      <w:pPr>
        <w:tabs>
          <w:tab w:val="left" w:pos="603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                                             </w:t>
      </w:r>
      <w:r w:rsidRPr="003576FC">
        <w:rPr>
          <w:rFonts w:cstheme="minorHAnsi"/>
          <w:noProof/>
          <w:sz w:val="24"/>
          <w:szCs w:val="24"/>
          <w:lang w:val="es-CO" w:eastAsia="es-CO"/>
        </w:rPr>
        <w:drawing>
          <wp:inline distT="0" distB="0" distL="0" distR="0" wp14:anchorId="5AAFB5EB" wp14:editId="15C3F200">
            <wp:extent cx="5400040" cy="3474720"/>
            <wp:effectExtent l="0" t="0" r="0" b="0"/>
            <wp:docPr id="2054" name="3 Marcador de contenido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Marcador de contenido"/>
                    <pic:cNvPicPr>
                      <a:picLocks noGrp="1"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FC" w:rsidRDefault="003576FC" w:rsidP="00CD304E">
      <w:pPr>
        <w:tabs>
          <w:tab w:val="left" w:pos="6030"/>
        </w:tabs>
        <w:rPr>
          <w:rFonts w:cstheme="minorHAnsi"/>
          <w:sz w:val="24"/>
          <w:szCs w:val="24"/>
        </w:rPr>
      </w:pPr>
      <w:r w:rsidRPr="003576FC">
        <w:rPr>
          <w:rFonts w:cstheme="minorHAnsi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85376" behindDoc="0" locked="0" layoutInCell="1" allowOverlap="1" wp14:anchorId="05A32BFC" wp14:editId="5FDB24B5">
            <wp:simplePos x="0" y="0"/>
            <wp:positionH relativeFrom="column">
              <wp:posOffset>-1905</wp:posOffset>
            </wp:positionH>
            <wp:positionV relativeFrom="paragraph">
              <wp:posOffset>501015</wp:posOffset>
            </wp:positionV>
            <wp:extent cx="5400040" cy="3488690"/>
            <wp:effectExtent l="0" t="0" r="0" b="0"/>
            <wp:wrapThrough wrapText="bothSides">
              <wp:wrapPolygon edited="0">
                <wp:start x="0" y="0"/>
                <wp:lineTo x="0" y="21466"/>
                <wp:lineTo x="21488" y="21466"/>
                <wp:lineTo x="21488" y="0"/>
                <wp:lineTo x="0" y="0"/>
              </wp:wrapPolygon>
            </wp:wrapThrough>
            <wp:docPr id="2055" name="3 Marcador de contenido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Marcador de contenido"/>
                    <pic:cNvPicPr>
                      <a:picLocks noGrp="1"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089">
        <w:rPr>
          <w:rFonts w:cstheme="minorHAnsi"/>
          <w:sz w:val="24"/>
          <w:szCs w:val="24"/>
        </w:rPr>
        <w:t xml:space="preserve">                    </w:t>
      </w:r>
    </w:p>
    <w:p w:rsidR="003576FC" w:rsidRDefault="003576FC" w:rsidP="00CD304E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C71089" w:rsidRDefault="003576FC" w:rsidP="00CD304E">
      <w:pPr>
        <w:tabs>
          <w:tab w:val="left" w:pos="603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</w:t>
      </w:r>
    </w:p>
    <w:p w:rsidR="00C71089" w:rsidRDefault="00C71089" w:rsidP="00CD304E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3576FC" w:rsidRPr="00C71089" w:rsidRDefault="00C71089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  <w:r w:rsidRPr="00C71089">
        <w:rPr>
          <w:rFonts w:cstheme="minorHAnsi"/>
          <w:b/>
          <w:sz w:val="24"/>
          <w:szCs w:val="24"/>
        </w:rPr>
        <w:lastRenderedPageBreak/>
        <w:t>Prototipo HTML</w:t>
      </w:r>
    </w:p>
    <w:p w:rsidR="00746567" w:rsidRDefault="00746567" w:rsidP="00CD304E">
      <w:pPr>
        <w:tabs>
          <w:tab w:val="left" w:pos="6030"/>
        </w:tabs>
        <w:rPr>
          <w:rFonts w:cstheme="minorHAnsi"/>
          <w:sz w:val="24"/>
          <w:szCs w:val="24"/>
        </w:rPr>
      </w:pPr>
      <w:r w:rsidRPr="00746567">
        <w:rPr>
          <w:rFonts w:cstheme="minorHAnsi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86400" behindDoc="0" locked="0" layoutInCell="1" allowOverlap="1" wp14:anchorId="3E9C0FB5" wp14:editId="04135DC3">
            <wp:simplePos x="0" y="0"/>
            <wp:positionH relativeFrom="column">
              <wp:posOffset>-40005</wp:posOffset>
            </wp:positionH>
            <wp:positionV relativeFrom="paragraph">
              <wp:posOffset>311785</wp:posOffset>
            </wp:positionV>
            <wp:extent cx="5400040" cy="2893060"/>
            <wp:effectExtent l="0" t="0" r="0" b="2540"/>
            <wp:wrapThrough wrapText="bothSides">
              <wp:wrapPolygon edited="0">
                <wp:start x="0" y="0"/>
                <wp:lineTo x="0" y="21477"/>
                <wp:lineTo x="21488" y="21477"/>
                <wp:lineTo x="21488" y="0"/>
                <wp:lineTo x="0" y="0"/>
              </wp:wrapPolygon>
            </wp:wrapThrough>
            <wp:docPr id="2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9"/>
                    <a:stretch/>
                  </pic:blipFill>
                  <pic:spPr bwMode="auto">
                    <a:xfrm>
                      <a:off x="0" y="0"/>
                      <a:ext cx="540004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6567" w:rsidRDefault="00746567" w:rsidP="00CD304E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746567" w:rsidRDefault="00746567" w:rsidP="00CD304E">
      <w:pPr>
        <w:tabs>
          <w:tab w:val="left" w:pos="6030"/>
        </w:tabs>
        <w:rPr>
          <w:rFonts w:cstheme="minorHAnsi"/>
          <w:sz w:val="24"/>
          <w:szCs w:val="24"/>
        </w:rPr>
      </w:pPr>
      <w:r w:rsidRPr="00746567">
        <w:rPr>
          <w:rFonts w:cstheme="minorHAnsi"/>
          <w:noProof/>
          <w:sz w:val="24"/>
          <w:szCs w:val="24"/>
          <w:lang w:val="es-CO" w:eastAsia="es-CO"/>
        </w:rPr>
        <w:drawing>
          <wp:inline distT="0" distB="0" distL="0" distR="0" wp14:anchorId="362BD4B6" wp14:editId="67B134EA">
            <wp:extent cx="5400040" cy="3020060"/>
            <wp:effectExtent l="0" t="0" r="0" b="8890"/>
            <wp:docPr id="2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3"/>
                    <a:stretch/>
                  </pic:blipFill>
                  <pic:spPr bwMode="auto">
                    <a:xfrm>
                      <a:off x="0" y="0"/>
                      <a:ext cx="540004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</w:p>
    <w:sectPr w:rsidR="00746567" w:rsidSect="00C71089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7E75" w:rsidRDefault="00237E75" w:rsidP="00FE6821">
      <w:pPr>
        <w:spacing w:after="0" w:line="240" w:lineRule="auto"/>
      </w:pPr>
      <w:r>
        <w:separator/>
      </w:r>
    </w:p>
  </w:endnote>
  <w:endnote w:type="continuationSeparator" w:id="0">
    <w:p w:rsidR="00237E75" w:rsidRDefault="00237E75" w:rsidP="00FE68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7E75" w:rsidRDefault="00237E75" w:rsidP="00FE6821">
      <w:pPr>
        <w:spacing w:after="0" w:line="240" w:lineRule="auto"/>
      </w:pPr>
      <w:r>
        <w:separator/>
      </w:r>
    </w:p>
  </w:footnote>
  <w:footnote w:type="continuationSeparator" w:id="0">
    <w:p w:rsidR="00237E75" w:rsidRDefault="00237E75" w:rsidP="00FE68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63E1B"/>
    <w:multiLevelType w:val="hybridMultilevel"/>
    <w:tmpl w:val="9E8C0CBC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E107A"/>
    <w:multiLevelType w:val="hybridMultilevel"/>
    <w:tmpl w:val="F4C020C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F326C"/>
    <w:multiLevelType w:val="hybridMultilevel"/>
    <w:tmpl w:val="09CAC82C"/>
    <w:lvl w:ilvl="0" w:tplc="5FDCE8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FB0AA2"/>
    <w:multiLevelType w:val="hybridMultilevel"/>
    <w:tmpl w:val="BD3401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A24C1C"/>
    <w:multiLevelType w:val="hybridMultilevel"/>
    <w:tmpl w:val="A8DECBA2"/>
    <w:lvl w:ilvl="0" w:tplc="7F5C853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1A5396"/>
    <w:multiLevelType w:val="hybridMultilevel"/>
    <w:tmpl w:val="11C6314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CC5388"/>
    <w:multiLevelType w:val="hybridMultilevel"/>
    <w:tmpl w:val="03AAD50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9F6185"/>
    <w:multiLevelType w:val="hybridMultilevel"/>
    <w:tmpl w:val="23943F7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B113F2"/>
    <w:multiLevelType w:val="hybridMultilevel"/>
    <w:tmpl w:val="B2EEFE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E03501"/>
    <w:multiLevelType w:val="hybridMultilevel"/>
    <w:tmpl w:val="E774EFF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D40051"/>
    <w:multiLevelType w:val="hybridMultilevel"/>
    <w:tmpl w:val="FF5C0A44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0EF73DA"/>
    <w:multiLevelType w:val="hybridMultilevel"/>
    <w:tmpl w:val="8F80AF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1824BC"/>
    <w:multiLevelType w:val="hybridMultilevel"/>
    <w:tmpl w:val="E2F42D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8E45F4"/>
    <w:multiLevelType w:val="hybridMultilevel"/>
    <w:tmpl w:val="EE781D7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2F33DC"/>
    <w:multiLevelType w:val="hybridMultilevel"/>
    <w:tmpl w:val="771CF8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512B8"/>
    <w:multiLevelType w:val="hybridMultilevel"/>
    <w:tmpl w:val="1728E02C"/>
    <w:lvl w:ilvl="0" w:tplc="87925012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9156C0"/>
    <w:multiLevelType w:val="hybridMultilevel"/>
    <w:tmpl w:val="84F05556"/>
    <w:lvl w:ilvl="0" w:tplc="0C0A000D">
      <w:start w:val="1"/>
      <w:numFmt w:val="bullet"/>
      <w:lvlText w:val=""/>
      <w:lvlJc w:val="left"/>
      <w:pPr>
        <w:ind w:left="1785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7" w15:restartNumberingAfterBreak="0">
    <w:nsid w:val="6B7831E8"/>
    <w:multiLevelType w:val="hybridMultilevel"/>
    <w:tmpl w:val="E7680F6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FA00B2"/>
    <w:multiLevelType w:val="multilevel"/>
    <w:tmpl w:val="96F0D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276BEE"/>
    <w:multiLevelType w:val="hybridMultilevel"/>
    <w:tmpl w:val="36969C1C"/>
    <w:lvl w:ilvl="0" w:tplc="10528E2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7E4708"/>
    <w:multiLevelType w:val="hybridMultilevel"/>
    <w:tmpl w:val="BD3401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"/>
  </w:num>
  <w:num w:numId="3">
    <w:abstractNumId w:val="7"/>
  </w:num>
  <w:num w:numId="4">
    <w:abstractNumId w:val="18"/>
  </w:num>
  <w:num w:numId="5">
    <w:abstractNumId w:val="12"/>
  </w:num>
  <w:num w:numId="6">
    <w:abstractNumId w:val="9"/>
  </w:num>
  <w:num w:numId="7">
    <w:abstractNumId w:val="14"/>
  </w:num>
  <w:num w:numId="8">
    <w:abstractNumId w:val="13"/>
  </w:num>
  <w:num w:numId="9">
    <w:abstractNumId w:val="5"/>
  </w:num>
  <w:num w:numId="10">
    <w:abstractNumId w:val="1"/>
  </w:num>
  <w:num w:numId="11">
    <w:abstractNumId w:val="15"/>
  </w:num>
  <w:num w:numId="12">
    <w:abstractNumId w:val="0"/>
  </w:num>
  <w:num w:numId="13">
    <w:abstractNumId w:val="6"/>
  </w:num>
  <w:num w:numId="14">
    <w:abstractNumId w:val="4"/>
  </w:num>
  <w:num w:numId="15">
    <w:abstractNumId w:val="17"/>
  </w:num>
  <w:num w:numId="16">
    <w:abstractNumId w:val="10"/>
  </w:num>
  <w:num w:numId="17">
    <w:abstractNumId w:val="3"/>
  </w:num>
  <w:num w:numId="18">
    <w:abstractNumId w:val="20"/>
  </w:num>
  <w:num w:numId="19">
    <w:abstractNumId w:val="11"/>
  </w:num>
  <w:num w:numId="20">
    <w:abstractNumId w:val="8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6AEA"/>
    <w:rsid w:val="00023389"/>
    <w:rsid w:val="00024C14"/>
    <w:rsid w:val="00031E28"/>
    <w:rsid w:val="00090A7D"/>
    <w:rsid w:val="000C3161"/>
    <w:rsid w:val="000F2D9B"/>
    <w:rsid w:val="00162DE9"/>
    <w:rsid w:val="0016753C"/>
    <w:rsid w:val="001931C5"/>
    <w:rsid w:val="001C408E"/>
    <w:rsid w:val="00237E75"/>
    <w:rsid w:val="0025416E"/>
    <w:rsid w:val="00283DE0"/>
    <w:rsid w:val="002A52B9"/>
    <w:rsid w:val="0031748F"/>
    <w:rsid w:val="003576FC"/>
    <w:rsid w:val="00372DEB"/>
    <w:rsid w:val="0038453E"/>
    <w:rsid w:val="003A4452"/>
    <w:rsid w:val="003B5241"/>
    <w:rsid w:val="003E433C"/>
    <w:rsid w:val="00405001"/>
    <w:rsid w:val="00433463"/>
    <w:rsid w:val="004362A3"/>
    <w:rsid w:val="00447B4F"/>
    <w:rsid w:val="0045146E"/>
    <w:rsid w:val="00463AAD"/>
    <w:rsid w:val="004A1563"/>
    <w:rsid w:val="004B4B29"/>
    <w:rsid w:val="004D25F9"/>
    <w:rsid w:val="005232A1"/>
    <w:rsid w:val="00524736"/>
    <w:rsid w:val="005421F2"/>
    <w:rsid w:val="00543E5E"/>
    <w:rsid w:val="00553D60"/>
    <w:rsid w:val="00561E16"/>
    <w:rsid w:val="005620DA"/>
    <w:rsid w:val="00570053"/>
    <w:rsid w:val="005E2886"/>
    <w:rsid w:val="00616A22"/>
    <w:rsid w:val="0063548E"/>
    <w:rsid w:val="00651AEB"/>
    <w:rsid w:val="00652565"/>
    <w:rsid w:val="006A4117"/>
    <w:rsid w:val="006B08BB"/>
    <w:rsid w:val="006B4138"/>
    <w:rsid w:val="006C4D0A"/>
    <w:rsid w:val="006E4B87"/>
    <w:rsid w:val="006E5DEE"/>
    <w:rsid w:val="00713869"/>
    <w:rsid w:val="00725DF5"/>
    <w:rsid w:val="00746567"/>
    <w:rsid w:val="00762437"/>
    <w:rsid w:val="007860D4"/>
    <w:rsid w:val="00792E19"/>
    <w:rsid w:val="007A4B14"/>
    <w:rsid w:val="007C29B1"/>
    <w:rsid w:val="007E1322"/>
    <w:rsid w:val="007F7D0B"/>
    <w:rsid w:val="00824E41"/>
    <w:rsid w:val="008459DC"/>
    <w:rsid w:val="00866888"/>
    <w:rsid w:val="00871B52"/>
    <w:rsid w:val="008958C2"/>
    <w:rsid w:val="008E3C8C"/>
    <w:rsid w:val="00900E60"/>
    <w:rsid w:val="00943541"/>
    <w:rsid w:val="00946AEA"/>
    <w:rsid w:val="009636BA"/>
    <w:rsid w:val="00975AE4"/>
    <w:rsid w:val="009F13AF"/>
    <w:rsid w:val="00A260CA"/>
    <w:rsid w:val="00A51B1D"/>
    <w:rsid w:val="00A70619"/>
    <w:rsid w:val="00A83084"/>
    <w:rsid w:val="00A97094"/>
    <w:rsid w:val="00AC0691"/>
    <w:rsid w:val="00AC4BA9"/>
    <w:rsid w:val="00B36088"/>
    <w:rsid w:val="00B40E58"/>
    <w:rsid w:val="00B46DCB"/>
    <w:rsid w:val="00B71564"/>
    <w:rsid w:val="00B8636F"/>
    <w:rsid w:val="00B91081"/>
    <w:rsid w:val="00BD6D6F"/>
    <w:rsid w:val="00BF4443"/>
    <w:rsid w:val="00C71089"/>
    <w:rsid w:val="00C872CE"/>
    <w:rsid w:val="00CD26AC"/>
    <w:rsid w:val="00CD304E"/>
    <w:rsid w:val="00CF2674"/>
    <w:rsid w:val="00D344D3"/>
    <w:rsid w:val="00D46981"/>
    <w:rsid w:val="00D73D70"/>
    <w:rsid w:val="00DB3BED"/>
    <w:rsid w:val="00DC4673"/>
    <w:rsid w:val="00DF10A5"/>
    <w:rsid w:val="00E00644"/>
    <w:rsid w:val="00E24405"/>
    <w:rsid w:val="00E95D18"/>
    <w:rsid w:val="00EA786D"/>
    <w:rsid w:val="00EF55C5"/>
    <w:rsid w:val="00F33EC3"/>
    <w:rsid w:val="00F36709"/>
    <w:rsid w:val="00F65520"/>
    <w:rsid w:val="00F775E6"/>
    <w:rsid w:val="00F9270C"/>
    <w:rsid w:val="00FE3DB3"/>
    <w:rsid w:val="00FE6821"/>
    <w:rsid w:val="00FF7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10C621C7-F338-4716-847E-25B0D0E06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uesto">
    <w:name w:val="Title"/>
    <w:basedOn w:val="Normal"/>
    <w:next w:val="Normal"/>
    <w:link w:val="PuestoC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808080" w:themeColor="text1" w:themeTint="7F"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olor w:val="4F81BD" w:themeColor="accent1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styleId="Cita">
    <w:name w:val="Quote"/>
    <w:basedOn w:val="Normal"/>
    <w:next w:val="Normal"/>
    <w:link w:val="CitaCar"/>
    <w:uiPriority w:val="29"/>
    <w:qFormat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unhideWhenUsed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946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Fuentedeprrafopredeter"/>
    <w:rsid w:val="00553D60"/>
  </w:style>
  <w:style w:type="table" w:customStyle="1" w:styleId="Tablanormal11">
    <w:name w:val="Tabla normal 11"/>
    <w:basedOn w:val="Tablanormal"/>
    <w:uiPriority w:val="41"/>
    <w:rsid w:val="00F9270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decuadrcula4-nfasis11">
    <w:name w:val="Tabla de cuadrícula 4 - Énfasis 11"/>
    <w:basedOn w:val="Tablanormal"/>
    <w:uiPriority w:val="49"/>
    <w:rsid w:val="003B524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1C40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408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C40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paragraph" w:styleId="Encabezado">
    <w:name w:val="header"/>
    <w:basedOn w:val="Normal"/>
    <w:link w:val="EncabezadoCar"/>
    <w:uiPriority w:val="99"/>
    <w:unhideWhenUsed/>
    <w:rsid w:val="00FE68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6821"/>
  </w:style>
  <w:style w:type="paragraph" w:styleId="Piedepgina">
    <w:name w:val="footer"/>
    <w:basedOn w:val="Normal"/>
    <w:link w:val="PiedepginaCar"/>
    <w:uiPriority w:val="99"/>
    <w:unhideWhenUsed/>
    <w:rsid w:val="00FE68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6821"/>
  </w:style>
  <w:style w:type="table" w:customStyle="1" w:styleId="Tabladecuadrcula41">
    <w:name w:val="Tabla de cuadrícula 41"/>
    <w:basedOn w:val="Tablanormal"/>
    <w:uiPriority w:val="49"/>
    <w:rsid w:val="00C7108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lista41">
    <w:name w:val="Tabla de lista 41"/>
    <w:basedOn w:val="Tablanormal"/>
    <w:uiPriority w:val="49"/>
    <w:rsid w:val="00C7108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9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%2015\Root\Templates\3082\Word%202010%20look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FE8DD8-899E-4D31-96D4-7DB752307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2010 look</Template>
  <TotalTime>34</TotalTime>
  <Pages>18</Pages>
  <Words>991</Words>
  <Characters>5456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jhon alex</dc:creator>
  <cp:lastModifiedBy>Alexandra Villalba</cp:lastModifiedBy>
  <cp:revision>5</cp:revision>
  <dcterms:created xsi:type="dcterms:W3CDTF">2016-04-13T00:16:00Z</dcterms:created>
  <dcterms:modified xsi:type="dcterms:W3CDTF">2016-08-04T01:25:00Z</dcterms:modified>
</cp:coreProperties>
</file>